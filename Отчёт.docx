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1BCC" w14:textId="77777777" w:rsidR="00916100" w:rsidRDefault="00AD58EA">
      <w:pPr>
        <w:jc w:val="center"/>
        <w:rPr>
          <w:rFonts w:ascii="Times New Roman" w:hAnsi="Times New Roman"/>
          <w:sz w:val="28"/>
          <w:szCs w:val="28"/>
        </w:rPr>
      </w:pPr>
      <w:bookmarkStart w:id="0" w:name="__DdeLink__572_1760389413"/>
      <w:r>
        <w:rPr>
          <w:rFonts w:ascii="Times New Roman" w:hAnsi="Times New Roman"/>
          <w:sz w:val="28"/>
          <w:szCs w:val="28"/>
        </w:rPr>
        <w:t xml:space="preserve">Министерство образования, науки и молодежной политики </w:t>
      </w:r>
    </w:p>
    <w:p w14:paraId="0BC01C3B" w14:textId="77777777" w:rsidR="00916100" w:rsidRDefault="00AD58E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Нижегородской области</w:t>
      </w:r>
    </w:p>
    <w:p w14:paraId="6407C2F9" w14:textId="77777777" w:rsidR="00916100" w:rsidRDefault="00916100">
      <w:pPr>
        <w:jc w:val="center"/>
        <w:rPr>
          <w:rFonts w:ascii="Times New Roman" w:hAnsi="Times New Roman"/>
          <w:sz w:val="28"/>
          <w:szCs w:val="28"/>
        </w:rPr>
      </w:pPr>
    </w:p>
    <w:p w14:paraId="18CFA57F" w14:textId="77777777" w:rsidR="00916100" w:rsidRDefault="00AD58E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Государственное бюджетное профессиональное образовательное учреждение </w:t>
      </w:r>
    </w:p>
    <w:p w14:paraId="710CC736" w14:textId="77777777" w:rsidR="00916100" w:rsidRDefault="00916100">
      <w:pPr>
        <w:jc w:val="center"/>
        <w:rPr>
          <w:rFonts w:ascii="Times New Roman" w:hAnsi="Times New Roman"/>
          <w:sz w:val="28"/>
          <w:szCs w:val="28"/>
        </w:rPr>
      </w:pPr>
    </w:p>
    <w:p w14:paraId="124346CD" w14:textId="77777777" w:rsidR="00916100" w:rsidRDefault="00AD58EA">
      <w:pPr>
        <w:jc w:val="center"/>
      </w:pPr>
      <w:r>
        <w:rPr>
          <w:rFonts w:ascii="Times New Roman" w:hAnsi="Times New Roman"/>
          <w:sz w:val="28"/>
          <w:szCs w:val="28"/>
        </w:rPr>
        <w:t>НИЖЕГОРОДСКИЙ РАДИОТЕХНИЧЕСКИЙ КОЛЛЕДЖ</w:t>
      </w:r>
    </w:p>
    <w:p w14:paraId="39FFD468" w14:textId="77777777" w:rsidR="00916100" w:rsidRDefault="00916100">
      <w:pPr>
        <w:jc w:val="center"/>
        <w:rPr>
          <w:b/>
          <w:sz w:val="28"/>
          <w:szCs w:val="28"/>
        </w:rPr>
      </w:pPr>
    </w:p>
    <w:p w14:paraId="26845A85" w14:textId="77777777" w:rsidR="00916100" w:rsidRDefault="00916100">
      <w:pPr>
        <w:jc w:val="center"/>
        <w:rPr>
          <w:b/>
          <w:sz w:val="28"/>
          <w:szCs w:val="28"/>
        </w:rPr>
      </w:pPr>
    </w:p>
    <w:p w14:paraId="3E9177C2" w14:textId="77777777" w:rsidR="00916100" w:rsidRDefault="00916100">
      <w:pPr>
        <w:jc w:val="center"/>
        <w:rPr>
          <w:b/>
          <w:sz w:val="28"/>
          <w:szCs w:val="28"/>
        </w:rPr>
      </w:pPr>
    </w:p>
    <w:p w14:paraId="6DAC2657" w14:textId="77777777" w:rsidR="00916100" w:rsidRDefault="00916100">
      <w:pPr>
        <w:jc w:val="center"/>
        <w:rPr>
          <w:b/>
          <w:sz w:val="28"/>
          <w:szCs w:val="28"/>
        </w:rPr>
      </w:pPr>
    </w:p>
    <w:p w14:paraId="0047C1C8" w14:textId="77777777" w:rsidR="00916100" w:rsidRDefault="00AD58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Специальность 09.02.07 </w:t>
      </w:r>
      <w:r>
        <w:rPr>
          <w:b/>
          <w:sz w:val="28"/>
          <w:szCs w:val="28"/>
        </w:rPr>
        <w:t>Информационные системы и программирование</w:t>
      </w:r>
    </w:p>
    <w:p w14:paraId="5BE1D7F7" w14:textId="77777777" w:rsidR="00916100" w:rsidRDefault="00916100">
      <w:pPr>
        <w:jc w:val="center"/>
        <w:rPr>
          <w:b/>
          <w:sz w:val="28"/>
          <w:szCs w:val="28"/>
        </w:rPr>
      </w:pPr>
    </w:p>
    <w:p w14:paraId="0227156C" w14:textId="77777777" w:rsidR="00916100" w:rsidRDefault="00AD58E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Квалификация Специалист по информационным системам</w:t>
      </w:r>
    </w:p>
    <w:p w14:paraId="306D874F" w14:textId="77777777" w:rsidR="00916100" w:rsidRDefault="00916100">
      <w:pPr>
        <w:jc w:val="center"/>
        <w:rPr>
          <w:b/>
          <w:sz w:val="28"/>
          <w:szCs w:val="28"/>
        </w:rPr>
      </w:pPr>
    </w:p>
    <w:p w14:paraId="74ECA895" w14:textId="77777777" w:rsidR="00916100" w:rsidRDefault="00916100">
      <w:pPr>
        <w:jc w:val="center"/>
        <w:rPr>
          <w:b/>
          <w:sz w:val="28"/>
          <w:szCs w:val="28"/>
        </w:rPr>
      </w:pPr>
    </w:p>
    <w:p w14:paraId="360C4687" w14:textId="77777777" w:rsidR="00916100" w:rsidRDefault="00916100">
      <w:pPr>
        <w:jc w:val="center"/>
        <w:rPr>
          <w:b/>
          <w:sz w:val="28"/>
          <w:szCs w:val="28"/>
        </w:rPr>
      </w:pPr>
    </w:p>
    <w:p w14:paraId="0FFA8030" w14:textId="77777777" w:rsidR="00916100" w:rsidRDefault="00AD58EA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КУРСОВАЯ РАБОТА</w:t>
      </w:r>
    </w:p>
    <w:p w14:paraId="18146E6F" w14:textId="77777777" w:rsidR="00916100" w:rsidRDefault="00916100">
      <w:pPr>
        <w:jc w:val="center"/>
        <w:rPr>
          <w:rFonts w:ascii="Times New Roman" w:hAnsi="Times New Roman"/>
          <w:b/>
          <w:sz w:val="36"/>
        </w:rPr>
      </w:pPr>
    </w:p>
    <w:p w14:paraId="62DD4641" w14:textId="77777777" w:rsidR="00916100" w:rsidRDefault="00AD58EA">
      <w:pPr>
        <w:jc w:val="center"/>
      </w:pPr>
      <w:hyperlink r:id="rId7" w:history="1">
        <w:r>
          <w:rPr>
            <w:sz w:val="28"/>
            <w:szCs w:val="28"/>
          </w:rPr>
          <w:t xml:space="preserve">МДК 02.02 Инструментальные средства разработки программного </w:t>
        </w:r>
        <w:r>
          <w:rPr>
            <w:sz w:val="28"/>
            <w:szCs w:val="28"/>
          </w:rPr>
          <w:t>обеспечения</w:t>
        </w:r>
      </w:hyperlink>
    </w:p>
    <w:p w14:paraId="5DDD12B7" w14:textId="77777777" w:rsidR="00916100" w:rsidRDefault="00916100">
      <w:pPr>
        <w:jc w:val="center"/>
        <w:rPr>
          <w:b/>
          <w:sz w:val="28"/>
          <w:szCs w:val="28"/>
        </w:rPr>
      </w:pPr>
    </w:p>
    <w:p w14:paraId="0523CDED" w14:textId="77777777" w:rsidR="00916100" w:rsidRDefault="00AD58EA">
      <w:pPr>
        <w:jc w:val="center"/>
      </w:pPr>
      <w:r>
        <w:rPr>
          <w:rFonts w:ascii="Times New Roman" w:hAnsi="Times New Roman"/>
          <w:b/>
          <w:sz w:val="28"/>
          <w:szCs w:val="28"/>
        </w:rPr>
        <w:t>Тема: «</w:t>
      </w:r>
      <w:r>
        <w:rPr>
          <w:rFonts w:ascii="Times New Roman" w:hAnsi="Times New Roman" w:cs="Times New Roman"/>
          <w:b/>
          <w:sz w:val="28"/>
          <w:szCs w:val="28"/>
        </w:rPr>
        <w:t>разработка программного модуля «Оформление подписки на печатное издание» для информационной системы «Печатное издание»</w:t>
      </w:r>
      <w:r>
        <w:rPr>
          <w:rFonts w:ascii="Times New Roman" w:hAnsi="Times New Roman"/>
          <w:sz w:val="28"/>
          <w:szCs w:val="28"/>
        </w:rPr>
        <w:t>»</w:t>
      </w:r>
    </w:p>
    <w:p w14:paraId="499FAF99" w14:textId="77777777" w:rsidR="00916100" w:rsidRDefault="00916100">
      <w:pPr>
        <w:jc w:val="center"/>
        <w:rPr>
          <w:b/>
          <w:sz w:val="28"/>
          <w:szCs w:val="28"/>
        </w:rPr>
      </w:pPr>
    </w:p>
    <w:p w14:paraId="0E206AC2" w14:textId="77777777" w:rsidR="00916100" w:rsidRDefault="00916100">
      <w:pPr>
        <w:jc w:val="center"/>
        <w:rPr>
          <w:sz w:val="28"/>
          <w:szCs w:val="28"/>
        </w:rPr>
      </w:pPr>
    </w:p>
    <w:p w14:paraId="0CAC56B7" w14:textId="77777777" w:rsidR="00916100" w:rsidRDefault="00916100">
      <w:pPr>
        <w:jc w:val="center"/>
        <w:rPr>
          <w:b/>
          <w:sz w:val="28"/>
          <w:szCs w:val="28"/>
        </w:rPr>
      </w:pPr>
    </w:p>
    <w:p w14:paraId="4A8773D6" w14:textId="77777777" w:rsidR="00916100" w:rsidRDefault="00916100">
      <w:pPr>
        <w:jc w:val="right"/>
        <w:rPr>
          <w:rFonts w:ascii="Times New Roman" w:hAnsi="Times New Roman"/>
          <w:bCs/>
          <w:sz w:val="28"/>
          <w:szCs w:val="28"/>
        </w:rPr>
      </w:pPr>
    </w:p>
    <w:p w14:paraId="4973ABEA" w14:textId="77777777" w:rsidR="00916100" w:rsidRDefault="00916100">
      <w:pPr>
        <w:jc w:val="right"/>
        <w:rPr>
          <w:rFonts w:ascii="Times New Roman" w:hAnsi="Times New Roman"/>
          <w:bCs/>
          <w:sz w:val="28"/>
          <w:szCs w:val="28"/>
        </w:rPr>
      </w:pPr>
    </w:p>
    <w:p w14:paraId="7596FB4F" w14:textId="77777777" w:rsidR="00916100" w:rsidRDefault="00916100">
      <w:pPr>
        <w:jc w:val="right"/>
        <w:rPr>
          <w:rFonts w:ascii="Times New Roman" w:hAnsi="Times New Roman"/>
          <w:bCs/>
          <w:sz w:val="28"/>
          <w:szCs w:val="28"/>
        </w:rPr>
      </w:pPr>
    </w:p>
    <w:tbl>
      <w:tblPr>
        <w:tblW w:w="9645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95"/>
        <w:gridCol w:w="2100"/>
        <w:gridCol w:w="3750"/>
      </w:tblGrid>
      <w:tr w:rsidR="00916100" w14:paraId="72D0EF5F" w14:textId="77777777">
        <w:tblPrEx>
          <w:tblCellMar>
            <w:top w:w="0" w:type="dxa"/>
            <w:bottom w:w="0" w:type="dxa"/>
          </w:tblCellMar>
        </w:tblPrEx>
        <w:tc>
          <w:tcPr>
            <w:tcW w:w="379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33F498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обучающийся</w:t>
            </w:r>
          </w:p>
          <w:p w14:paraId="303B3E77" w14:textId="77777777" w:rsidR="00916100" w:rsidRDefault="00AD58EA">
            <w:pPr>
              <w:pStyle w:val="ab"/>
            </w:pPr>
            <w:r>
              <w:rPr>
                <w:rFonts w:ascii="Times New Roman" w:hAnsi="Times New Roman"/>
                <w:sz w:val="28"/>
                <w:szCs w:val="28"/>
              </w:rPr>
              <w:t>группы 3ИСиП-17-1</w:t>
            </w:r>
          </w:p>
          <w:p w14:paraId="6BD82D80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</w:t>
            </w:r>
          </w:p>
          <w:p w14:paraId="5F567245" w14:textId="77777777" w:rsidR="00916100" w:rsidRDefault="00AD58EA">
            <w:pPr>
              <w:pStyle w:val="ab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ФИО</w:t>
            </w:r>
          </w:p>
        </w:tc>
        <w:tc>
          <w:tcPr>
            <w:tcW w:w="21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ABB21" w14:textId="77777777" w:rsidR="00916100" w:rsidRDefault="00916100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999058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Проверил преподаватель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Гутянская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Е.М.</w:t>
            </w:r>
          </w:p>
          <w:p w14:paraId="55435204" w14:textId="77777777" w:rsidR="00916100" w:rsidRDefault="00916100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</w:p>
          <w:p w14:paraId="12AE3953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Проект </w:t>
            </w:r>
            <w:r>
              <w:rPr>
                <w:rFonts w:ascii="Times New Roman" w:hAnsi="Times New Roman"/>
                <w:sz w:val="28"/>
                <w:szCs w:val="28"/>
              </w:rPr>
              <w:t>защищен с оценкой</w:t>
            </w:r>
          </w:p>
          <w:p w14:paraId="40D9DEC6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_______________________</w:t>
            </w:r>
          </w:p>
          <w:p w14:paraId="01441F8F" w14:textId="77777777" w:rsidR="00916100" w:rsidRDefault="00AD58EA">
            <w:pPr>
              <w:pStyle w:val="ab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защиты____________</w:t>
            </w:r>
          </w:p>
          <w:p w14:paraId="2D7B6B52" w14:textId="77777777" w:rsidR="00916100" w:rsidRDefault="00AD58EA">
            <w:pPr>
              <w:pStyle w:val="ab"/>
            </w:pPr>
            <w:r>
              <w:rPr>
                <w:rFonts w:ascii="Times New Roman" w:hAnsi="Times New Roman"/>
                <w:sz w:val="28"/>
                <w:szCs w:val="28"/>
              </w:rPr>
              <w:t>Подпись________________</w:t>
            </w:r>
          </w:p>
        </w:tc>
      </w:tr>
    </w:tbl>
    <w:p w14:paraId="547BF8E6" w14:textId="77777777" w:rsidR="00916100" w:rsidRDefault="00916100">
      <w:pPr>
        <w:jc w:val="right"/>
        <w:rPr>
          <w:bCs/>
          <w:sz w:val="32"/>
          <w:szCs w:val="32"/>
        </w:rPr>
      </w:pPr>
    </w:p>
    <w:p w14:paraId="330868A5" w14:textId="77777777" w:rsidR="00916100" w:rsidRDefault="00916100">
      <w:pPr>
        <w:rPr>
          <w:bCs/>
          <w:sz w:val="32"/>
          <w:szCs w:val="32"/>
        </w:rPr>
      </w:pPr>
    </w:p>
    <w:p w14:paraId="64A35AA8" w14:textId="77777777" w:rsidR="00916100" w:rsidRDefault="00916100">
      <w:pPr>
        <w:rPr>
          <w:bCs/>
          <w:sz w:val="32"/>
          <w:szCs w:val="32"/>
        </w:rPr>
      </w:pPr>
    </w:p>
    <w:p w14:paraId="69D9BB44" w14:textId="77777777" w:rsidR="00916100" w:rsidRDefault="00916100">
      <w:pPr>
        <w:rPr>
          <w:bCs/>
          <w:sz w:val="32"/>
          <w:szCs w:val="32"/>
        </w:rPr>
      </w:pPr>
    </w:p>
    <w:p w14:paraId="60F2108B" w14:textId="77777777" w:rsidR="00916100" w:rsidRDefault="00916100">
      <w:pPr>
        <w:rPr>
          <w:bCs/>
          <w:sz w:val="32"/>
          <w:szCs w:val="32"/>
        </w:rPr>
      </w:pPr>
    </w:p>
    <w:p w14:paraId="41719377" w14:textId="77777777" w:rsidR="00916100" w:rsidRDefault="00916100">
      <w:pPr>
        <w:rPr>
          <w:bCs/>
          <w:sz w:val="32"/>
          <w:szCs w:val="32"/>
          <w:lang w:val="en-US"/>
        </w:rPr>
      </w:pPr>
    </w:p>
    <w:p w14:paraId="3D331672" w14:textId="77777777" w:rsidR="00916100" w:rsidRDefault="00AD58EA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2019 г.</w:t>
      </w:r>
      <w:bookmarkEnd w:id="0"/>
    </w:p>
    <w:p w14:paraId="6BF0E190" w14:textId="77777777" w:rsidR="00916100" w:rsidRDefault="00AD58EA">
      <w:pPr>
        <w:pageBreakBefore/>
        <w:widowControl/>
        <w:jc w:val="center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130A3C77" w14:textId="77777777" w:rsidR="00916100" w:rsidRDefault="00AD58EA">
      <w:pPr>
        <w:shd w:val="clear" w:color="auto" w:fill="FFFFFF"/>
        <w:spacing w:before="28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курсовую работу</w:t>
      </w:r>
    </w:p>
    <w:p w14:paraId="0ABE4B1E" w14:textId="77777777" w:rsidR="00916100" w:rsidRDefault="00916100">
      <w:pPr>
        <w:shd w:val="clear" w:color="auto" w:fill="FFFFFF"/>
        <w:spacing w:before="28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485FB" w14:textId="77777777" w:rsidR="00916100" w:rsidRDefault="00AD58EA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09.02.07 Информационные системы и программирование</w:t>
      </w:r>
    </w:p>
    <w:p w14:paraId="62A4BDFB" w14:textId="77777777" w:rsidR="00916100" w:rsidRDefault="00AD58EA">
      <w:pPr>
        <w:jc w:val="center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Квалификация Специалист по информационным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системам.</w:t>
      </w:r>
    </w:p>
    <w:p w14:paraId="6519312E" w14:textId="77777777" w:rsidR="00916100" w:rsidRDefault="0091610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809A3D" w14:textId="77777777" w:rsidR="00916100" w:rsidRDefault="00AD58EA">
      <w:pPr>
        <w:jc w:val="center"/>
      </w:pPr>
      <w:hyperlink r:id="rId8" w:history="1">
        <w:r>
          <w:rPr>
            <w:rFonts w:ascii="Times New Roman" w:hAnsi="Times New Roman" w:cs="Times New Roman"/>
            <w:sz w:val="28"/>
            <w:szCs w:val="28"/>
          </w:rPr>
          <w:t>МДК 02.02 Инструментальные средства разработки программного обеспечения</w:t>
        </w:r>
      </w:hyperlink>
    </w:p>
    <w:p w14:paraId="6AA9D88B" w14:textId="77777777" w:rsidR="00916100" w:rsidRDefault="0091610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E54A27" w14:textId="77777777" w:rsidR="00916100" w:rsidRDefault="00AD58EA">
      <w:pPr>
        <w:shd w:val="clear" w:color="auto" w:fill="FFFFFF"/>
        <w:spacing w:before="280" w:after="280" w:line="276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>
        <w:rPr>
          <w:rFonts w:ascii="Times New Roman" w:hAnsi="Times New Roman" w:cs="Times New Roman"/>
          <w:sz w:val="28"/>
          <w:szCs w:val="28"/>
          <w:u w:val="single"/>
        </w:rPr>
        <w:t>_________________</w:t>
      </w:r>
    </w:p>
    <w:p w14:paraId="475A8519" w14:textId="77777777" w:rsidR="00916100" w:rsidRDefault="00AD58EA">
      <w:pPr>
        <w:shd w:val="clear" w:color="auto" w:fill="FFFFFF"/>
        <w:spacing w:before="280" w:after="280" w:line="276" w:lineRule="auto"/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3ИСиП-17-1</w:t>
      </w:r>
    </w:p>
    <w:p w14:paraId="76B0DC22" w14:textId="77777777" w:rsidR="00916100" w:rsidRDefault="00AD58EA">
      <w:pPr>
        <w:ind w:left="1843" w:hanging="1843"/>
        <w:jc w:val="both"/>
      </w:pPr>
      <w:r>
        <w:rPr>
          <w:rFonts w:ascii="Times New Roman" w:hAnsi="Times New Roman" w:cs="Times New Roman"/>
          <w:b/>
          <w:sz w:val="28"/>
          <w:szCs w:val="28"/>
        </w:rPr>
        <w:t xml:space="preserve">Тема курсовой работы: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разработка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программного модуля «Оформление подписки на печатное издание» для информационной системы «Печатное издание»</w:t>
      </w:r>
    </w:p>
    <w:p w14:paraId="79F9EC33" w14:textId="77777777" w:rsidR="00916100" w:rsidRDefault="00AD58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Функциональные требования к разрабатываемой системе</w:t>
      </w:r>
    </w:p>
    <w:p w14:paraId="03E75771" w14:textId="77777777" w:rsidR="00916100" w:rsidRDefault="00AD58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популярных изданий.</w:t>
      </w:r>
    </w:p>
    <w:p w14:paraId="5D1247B7" w14:textId="77777777" w:rsidR="00916100" w:rsidRDefault="00AD58EA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подписки на издание.</w:t>
      </w:r>
    </w:p>
    <w:p w14:paraId="21562421" w14:textId="77777777" w:rsidR="00916100" w:rsidRDefault="00AD58EA">
      <w:r>
        <w:rPr>
          <w:rFonts w:ascii="Times New Roman" w:hAnsi="Times New Roman" w:cs="Times New Roman"/>
          <w:sz w:val="28"/>
          <w:szCs w:val="28"/>
        </w:rPr>
        <w:t xml:space="preserve">Дата выдачи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0B4C801" w14:textId="77777777" w:rsidR="00916100" w:rsidRDefault="00AD58EA">
      <w:r>
        <w:rPr>
          <w:rFonts w:ascii="Times New Roman" w:hAnsi="Times New Roman" w:cs="Times New Roman"/>
          <w:sz w:val="28"/>
          <w:szCs w:val="28"/>
        </w:rPr>
        <w:t xml:space="preserve">Срок сдачи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«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26982D0" w14:textId="77777777" w:rsidR="00916100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14CC451A" w14:textId="77777777" w:rsidR="00916100" w:rsidRDefault="00AD58EA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Перечень вопросов, подлежащих разработке:</w:t>
      </w:r>
    </w:p>
    <w:p w14:paraId="7B83A5C2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(название выбранной темы, обзор раскрываемых вопросов).</w:t>
      </w:r>
    </w:p>
    <w:p w14:paraId="047B0B96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технического задания. </w:t>
      </w:r>
    </w:p>
    <w:p w14:paraId="7F783E59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информационной с</w:t>
      </w:r>
      <w:r>
        <w:rPr>
          <w:rFonts w:ascii="Times New Roman" w:hAnsi="Times New Roman" w:cs="Times New Roman"/>
          <w:sz w:val="28"/>
          <w:szCs w:val="28"/>
        </w:rPr>
        <w:t>истемы.</w:t>
      </w:r>
    </w:p>
    <w:p w14:paraId="42FCD9C3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информационной системы.</w:t>
      </w:r>
    </w:p>
    <w:p w14:paraId="793AEA60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информационной системы.</w:t>
      </w:r>
    </w:p>
    <w:p w14:paraId="643E4B3A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44D8CEB4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4C7EB90A" w14:textId="77777777" w:rsidR="00916100" w:rsidRDefault="00AD58EA">
      <w:pPr>
        <w:pStyle w:val="a9"/>
        <w:numPr>
          <w:ilvl w:val="2"/>
          <w:numId w:val="2"/>
        </w:numPr>
        <w:spacing w:after="200" w:line="276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литературы.</w:t>
      </w:r>
    </w:p>
    <w:p w14:paraId="348D92D2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36464221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063BC89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  <w:sectPr w:rsidR="00916100">
          <w:pgSz w:w="11906" w:h="16838"/>
          <w:pgMar w:top="1134" w:right="850" w:bottom="1134" w:left="1701" w:header="720" w:footer="720" w:gutter="0"/>
          <w:cols w:space="720"/>
        </w:sectPr>
      </w:pPr>
    </w:p>
    <w:p w14:paraId="4D44B7B9" w14:textId="77777777" w:rsidR="00916100" w:rsidRDefault="00AD5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Перечень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диаграмм  проектирования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04919E2" w14:textId="77777777" w:rsidR="00916100" w:rsidRDefault="00916100">
      <w:pPr>
        <w:ind w:firstLine="615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72DF98" w14:textId="77777777" w:rsidR="00916100" w:rsidRDefault="00AD58E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Информационно-логическая модель базы данных.</w:t>
      </w:r>
    </w:p>
    <w:p w14:paraId="24F8CB06" w14:textId="77777777" w:rsidR="00916100" w:rsidRDefault="00AD58E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прецедентов. Сценарий варианта использования.</w:t>
      </w:r>
    </w:p>
    <w:p w14:paraId="779161F2" w14:textId="77777777" w:rsidR="00916100" w:rsidRDefault="00AD58E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классов.</w:t>
      </w:r>
    </w:p>
    <w:p w14:paraId="1F6766AB" w14:textId="77777777" w:rsidR="00916100" w:rsidRDefault="00AD58E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последовательностей.</w:t>
      </w:r>
    </w:p>
    <w:p w14:paraId="5CDA7B5F" w14:textId="77777777" w:rsidR="00916100" w:rsidRDefault="00AD58E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компонентов.</w:t>
      </w:r>
    </w:p>
    <w:p w14:paraId="44BBCFC4" w14:textId="77777777" w:rsidR="00916100" w:rsidRDefault="00AD58EA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6). Диаграмма состояний</w:t>
      </w:r>
    </w:p>
    <w:p w14:paraId="741E6D63" w14:textId="77777777" w:rsidR="00916100" w:rsidRDefault="00916100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4E577157" w14:textId="77777777" w:rsidR="00916100" w:rsidRDefault="00AD58EA">
      <w:pPr>
        <w:jc w:val="right"/>
      </w:pPr>
      <w:r>
        <w:rPr>
          <w:rFonts w:ascii="Times New Roman" w:hAnsi="Times New Roman" w:cs="Times New Roman"/>
          <w:b/>
          <w:sz w:val="28"/>
          <w:szCs w:val="28"/>
        </w:rPr>
        <w:t>Задание выдал преподаватель</w:t>
      </w:r>
      <w:r>
        <w:rPr>
          <w:rFonts w:ascii="Times New Roman" w:hAnsi="Times New Roman" w:cs="Times New Roman"/>
          <w:sz w:val="28"/>
          <w:szCs w:val="28"/>
        </w:rPr>
        <w:t xml:space="preserve"> ______________________________ </w:t>
      </w:r>
    </w:p>
    <w:p w14:paraId="0BA3F28C" w14:textId="77777777" w:rsidR="00916100" w:rsidRDefault="00AD58EA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/Е.М.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Гутянская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/</w:t>
      </w:r>
    </w:p>
    <w:p w14:paraId="2B9C9377" w14:textId="77777777" w:rsidR="00916100" w:rsidRDefault="00916100">
      <w:pPr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0D21552" w14:textId="77777777" w:rsidR="00916100" w:rsidRDefault="00AD58EA">
      <w:pPr>
        <w:jc w:val="right"/>
      </w:pPr>
      <w:r>
        <w:rPr>
          <w:rFonts w:ascii="Times New Roman" w:hAnsi="Times New Roman" w:cs="Times New Roman"/>
          <w:bCs/>
          <w:sz w:val="28"/>
          <w:szCs w:val="28"/>
        </w:rPr>
        <w:t>Задание принял обучающийся________</w:t>
      </w:r>
      <w:r>
        <w:rPr>
          <w:rFonts w:ascii="Times New Roman" w:hAnsi="Times New Roman" w:cs="Times New Roman"/>
          <w:bCs/>
          <w:sz w:val="28"/>
          <w:szCs w:val="28"/>
        </w:rPr>
        <w:t>_______________________</w:t>
      </w:r>
    </w:p>
    <w:p w14:paraId="0688C382" w14:textId="77777777" w:rsidR="00916100" w:rsidRDefault="00916100">
      <w:pPr>
        <w:jc w:val="center"/>
      </w:pPr>
    </w:p>
    <w:p w14:paraId="47C1081A" w14:textId="77777777" w:rsidR="00916100" w:rsidRDefault="00916100">
      <w:pPr>
        <w:jc w:val="center"/>
      </w:pPr>
    </w:p>
    <w:p w14:paraId="536097EC" w14:textId="77777777" w:rsidR="00916100" w:rsidRDefault="00916100">
      <w:pPr>
        <w:jc w:val="center"/>
      </w:pPr>
    </w:p>
    <w:p w14:paraId="3BB127B4" w14:textId="77777777" w:rsidR="00916100" w:rsidRDefault="00916100">
      <w:pPr>
        <w:jc w:val="center"/>
      </w:pPr>
    </w:p>
    <w:p w14:paraId="164CFE9B" w14:textId="77777777" w:rsidR="00916100" w:rsidRDefault="00916100">
      <w:pPr>
        <w:jc w:val="center"/>
      </w:pPr>
    </w:p>
    <w:p w14:paraId="22D04E76" w14:textId="77777777" w:rsidR="00916100" w:rsidRDefault="00916100">
      <w:pPr>
        <w:jc w:val="center"/>
      </w:pPr>
    </w:p>
    <w:p w14:paraId="2C5EC9A7" w14:textId="77777777" w:rsidR="00916100" w:rsidRDefault="00916100">
      <w:pPr>
        <w:jc w:val="center"/>
      </w:pPr>
    </w:p>
    <w:p w14:paraId="4B6ADBC4" w14:textId="77777777" w:rsidR="00916100" w:rsidRDefault="00916100">
      <w:pPr>
        <w:jc w:val="center"/>
      </w:pPr>
    </w:p>
    <w:p w14:paraId="5D7DCEB6" w14:textId="77777777" w:rsidR="00916100" w:rsidRDefault="00916100">
      <w:pPr>
        <w:jc w:val="center"/>
      </w:pPr>
    </w:p>
    <w:p w14:paraId="3E6FF429" w14:textId="77777777" w:rsidR="00916100" w:rsidRDefault="00916100">
      <w:pPr>
        <w:jc w:val="center"/>
      </w:pPr>
    </w:p>
    <w:p w14:paraId="67F68CC7" w14:textId="77777777" w:rsidR="00916100" w:rsidRDefault="00916100">
      <w:pPr>
        <w:jc w:val="center"/>
      </w:pPr>
    </w:p>
    <w:p w14:paraId="78839DDC" w14:textId="77777777" w:rsidR="00916100" w:rsidRDefault="00916100">
      <w:pPr>
        <w:jc w:val="center"/>
      </w:pPr>
    </w:p>
    <w:p w14:paraId="6C4BEC84" w14:textId="77777777" w:rsidR="00916100" w:rsidRDefault="00916100">
      <w:pPr>
        <w:jc w:val="center"/>
      </w:pPr>
    </w:p>
    <w:p w14:paraId="37BD7DDD" w14:textId="77777777" w:rsidR="00916100" w:rsidRDefault="00916100">
      <w:pPr>
        <w:jc w:val="center"/>
      </w:pPr>
    </w:p>
    <w:p w14:paraId="7B924F23" w14:textId="77777777" w:rsidR="00916100" w:rsidRDefault="00916100">
      <w:pPr>
        <w:jc w:val="center"/>
      </w:pPr>
    </w:p>
    <w:p w14:paraId="36F2F956" w14:textId="77777777" w:rsidR="00916100" w:rsidRDefault="00916100">
      <w:pPr>
        <w:jc w:val="center"/>
      </w:pPr>
    </w:p>
    <w:p w14:paraId="22542964" w14:textId="77777777" w:rsidR="00916100" w:rsidRDefault="00916100">
      <w:pPr>
        <w:jc w:val="center"/>
      </w:pPr>
    </w:p>
    <w:p w14:paraId="11C4B04E" w14:textId="77777777" w:rsidR="00916100" w:rsidRDefault="00916100">
      <w:pPr>
        <w:jc w:val="center"/>
      </w:pPr>
    </w:p>
    <w:p w14:paraId="41AC650C" w14:textId="77777777" w:rsidR="00916100" w:rsidRDefault="00916100">
      <w:pPr>
        <w:jc w:val="center"/>
      </w:pPr>
    </w:p>
    <w:p w14:paraId="0DAD467E" w14:textId="77777777" w:rsidR="00916100" w:rsidRDefault="00916100">
      <w:pPr>
        <w:jc w:val="center"/>
      </w:pPr>
    </w:p>
    <w:p w14:paraId="4B760E0A" w14:textId="77777777" w:rsidR="00916100" w:rsidRDefault="00916100">
      <w:pPr>
        <w:jc w:val="center"/>
      </w:pPr>
    </w:p>
    <w:p w14:paraId="0B056D4D" w14:textId="77777777" w:rsidR="00916100" w:rsidRDefault="00916100">
      <w:pPr>
        <w:jc w:val="center"/>
      </w:pPr>
    </w:p>
    <w:p w14:paraId="6A3EEA61" w14:textId="77777777" w:rsidR="00916100" w:rsidRDefault="00916100">
      <w:pPr>
        <w:jc w:val="center"/>
      </w:pPr>
    </w:p>
    <w:p w14:paraId="0AB2690D" w14:textId="77777777" w:rsidR="00916100" w:rsidRDefault="00916100">
      <w:pPr>
        <w:jc w:val="center"/>
      </w:pPr>
    </w:p>
    <w:p w14:paraId="7974DB14" w14:textId="77777777" w:rsidR="00916100" w:rsidRDefault="00916100">
      <w:pPr>
        <w:jc w:val="center"/>
      </w:pPr>
    </w:p>
    <w:p w14:paraId="130599C9" w14:textId="77777777" w:rsidR="00916100" w:rsidRDefault="00916100">
      <w:pPr>
        <w:jc w:val="center"/>
      </w:pPr>
    </w:p>
    <w:p w14:paraId="58E96FE3" w14:textId="77777777" w:rsidR="00916100" w:rsidRDefault="00916100">
      <w:pPr>
        <w:jc w:val="center"/>
      </w:pPr>
    </w:p>
    <w:p w14:paraId="0E763654" w14:textId="77777777" w:rsidR="00916100" w:rsidRDefault="00916100">
      <w:pPr>
        <w:jc w:val="center"/>
      </w:pPr>
    </w:p>
    <w:p w14:paraId="680EE657" w14:textId="77777777" w:rsidR="00916100" w:rsidRDefault="00916100">
      <w:pPr>
        <w:jc w:val="center"/>
      </w:pPr>
    </w:p>
    <w:p w14:paraId="1EA78FCB" w14:textId="77777777" w:rsidR="00916100" w:rsidRDefault="00916100">
      <w:pPr>
        <w:jc w:val="center"/>
      </w:pPr>
    </w:p>
    <w:p w14:paraId="1D441FB6" w14:textId="77777777" w:rsidR="00916100" w:rsidRDefault="00916100">
      <w:pPr>
        <w:jc w:val="center"/>
      </w:pPr>
    </w:p>
    <w:p w14:paraId="59814F19" w14:textId="77777777" w:rsidR="00916100" w:rsidRDefault="00916100">
      <w:pPr>
        <w:jc w:val="center"/>
      </w:pPr>
    </w:p>
    <w:p w14:paraId="50C464F2" w14:textId="77777777" w:rsidR="00916100" w:rsidRDefault="00916100">
      <w:pPr>
        <w:jc w:val="center"/>
      </w:pPr>
    </w:p>
    <w:p w14:paraId="19618337" w14:textId="77777777" w:rsidR="00916100" w:rsidRDefault="00916100">
      <w:pPr>
        <w:jc w:val="center"/>
      </w:pPr>
    </w:p>
    <w:p w14:paraId="4CF38CA7" w14:textId="77777777" w:rsidR="00916100" w:rsidRDefault="00916100">
      <w:pPr>
        <w:jc w:val="center"/>
      </w:pPr>
    </w:p>
    <w:p w14:paraId="3667BAEF" w14:textId="77777777" w:rsidR="00916100" w:rsidRDefault="00916100"/>
    <w:p w14:paraId="447B3B9D" w14:textId="77777777" w:rsidR="00916100" w:rsidRDefault="00AD58E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p w14:paraId="46AAD93D" w14:textId="77777777" w:rsidR="00916100" w:rsidRDefault="00916100">
      <w:pPr>
        <w:rPr>
          <w:rFonts w:ascii="Times New Roman" w:hAnsi="Times New Roman" w:cs="Times New Roman"/>
          <w:b/>
          <w:sz w:val="32"/>
        </w:rPr>
        <w:sectPr w:rsidR="00916100">
          <w:headerReference w:type="default" r:id="rId9"/>
          <w:footerReference w:type="default" r:id="rId10"/>
          <w:pgSz w:w="11906" w:h="16838"/>
          <w:pgMar w:top="1134" w:right="851" w:bottom="1134" w:left="1701" w:header="709" w:footer="709" w:gutter="0"/>
          <w:cols w:space="720"/>
        </w:sectPr>
      </w:pPr>
    </w:p>
    <w:p w14:paraId="235CE5E2" w14:textId="77777777" w:rsidR="00916100" w:rsidRDefault="00916100"/>
    <w:p w14:paraId="3DEBD815" w14:textId="77777777" w:rsidR="00916100" w:rsidRDefault="00AD58EA">
      <w:pPr>
        <w:ind w:firstLine="567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Введение</w:t>
      </w:r>
    </w:p>
    <w:p w14:paraId="1BCD7453" w14:textId="77777777" w:rsidR="00916100" w:rsidRDefault="00AD58EA">
      <w:pPr>
        <w:pStyle w:val="1"/>
        <w:shd w:val="clear" w:color="auto" w:fill="FFFFFF"/>
        <w:spacing w:after="375"/>
        <w:ind w:firstLine="567"/>
        <w:jc w:val="left"/>
      </w:pPr>
      <w:r>
        <w:rPr>
          <w:rFonts w:ascii="Times New Roman" w:hAnsi="Times New Roman" w:cs="Times New Roman"/>
          <w:b w:val="0"/>
          <w:bCs/>
          <w:color w:val="183741"/>
          <w:sz w:val="28"/>
        </w:rPr>
        <w:t xml:space="preserve">Развитие средств вычислительной техники обеспечило почву для создания и широкого использования систем обработки данных разнообразного назначения. 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>Разрабатываются информационные системы для обслуживания различных систем деятельности, систем управления хозяйственными и техническими объектами, модельные комплексы для научных исследований, системы автоматизации проектирования и производства, всевозможны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>е тренажеры и обучающие системы. Одной из важных предпосылок создания таких систем стала возможность оснащения их «памятью» для накопления, хранения и систематизация больших объемов данных. Другой существенной предпосылкой нужно признать разработку подходо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>в, а также создание программных и технических средств конструирования систем, предназначенных для коллективного пользования. В этой связи потребовалось разработать специальные методы и механизмы управления такого рода совместно используемыми ресурсами данн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>ых, которые стали называться базами данных. Исследования и разработки, связанные с проектированием, созданием и эксплуатации баз данных, а также необходимых для этих целей языковых и программных инструментальных средств, привели к появлению самостоятельной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 xml:space="preserve"> ветви информатики, получившей название системы управления данными.</w:t>
      </w:r>
    </w:p>
    <w:p w14:paraId="33F44DB3" w14:textId="77777777" w:rsidR="00916100" w:rsidRDefault="00AD58EA">
      <w:pPr>
        <w:pStyle w:val="1"/>
        <w:shd w:val="clear" w:color="auto" w:fill="FFFFFF"/>
        <w:spacing w:after="375"/>
        <w:ind w:firstLine="567"/>
        <w:jc w:val="left"/>
        <w:rPr>
          <w:rFonts w:ascii="Times New Roman" w:hAnsi="Times New Roman" w:cs="Times New Roman"/>
          <w:b w:val="0"/>
          <w:bCs/>
          <w:color w:val="183741"/>
          <w:sz w:val="28"/>
        </w:rPr>
      </w:pPr>
      <w:r>
        <w:rPr>
          <w:rFonts w:ascii="Times New Roman" w:hAnsi="Times New Roman" w:cs="Times New Roman"/>
          <w:b w:val="0"/>
          <w:bCs/>
          <w:color w:val="183741"/>
          <w:sz w:val="28"/>
        </w:rPr>
        <w:t xml:space="preserve">Цель курсового проекта состоит в создании информационной системы (далее ИС) «Печатное издание». Как правило, городские отделения связи по всей стране все еще не избавились от </w:t>
      </w:r>
      <w:r>
        <w:rPr>
          <w:rFonts w:ascii="Times New Roman" w:hAnsi="Times New Roman" w:cs="Times New Roman"/>
          <w:b w:val="0"/>
          <w:bCs/>
          <w:color w:val="183741"/>
          <w:sz w:val="28"/>
        </w:rPr>
        <w:t>пережитков прошлого, и продолжают пользоваться кучей ненужных бумаг. Во многом для экономии времени, рабочих ресурсов и средств почтового отделения, и разрабатывалась данная ИС.</w:t>
      </w:r>
    </w:p>
    <w:p w14:paraId="3E5592AF" w14:textId="77777777" w:rsidR="00916100" w:rsidRDefault="00916100">
      <w:pPr>
        <w:ind w:firstLine="567"/>
      </w:pPr>
    </w:p>
    <w:p w14:paraId="73E9286D" w14:textId="77777777" w:rsidR="00916100" w:rsidRDefault="00916100">
      <w:pPr>
        <w:ind w:firstLine="567"/>
        <w:jc w:val="center"/>
      </w:pPr>
    </w:p>
    <w:p w14:paraId="52C0CA2B" w14:textId="77777777" w:rsidR="00916100" w:rsidRDefault="00916100">
      <w:pPr>
        <w:ind w:firstLine="567"/>
        <w:jc w:val="center"/>
      </w:pPr>
    </w:p>
    <w:p w14:paraId="4918B51A" w14:textId="77777777" w:rsidR="00916100" w:rsidRDefault="00916100">
      <w:pPr>
        <w:ind w:firstLine="567"/>
        <w:jc w:val="center"/>
      </w:pPr>
    </w:p>
    <w:p w14:paraId="53E88C59" w14:textId="77777777" w:rsidR="00916100" w:rsidRDefault="00916100">
      <w:pPr>
        <w:ind w:firstLine="567"/>
        <w:jc w:val="center"/>
      </w:pPr>
    </w:p>
    <w:p w14:paraId="1B5D0D5F" w14:textId="77777777" w:rsidR="00916100" w:rsidRDefault="00916100">
      <w:pPr>
        <w:ind w:firstLine="567"/>
        <w:jc w:val="center"/>
      </w:pPr>
    </w:p>
    <w:p w14:paraId="5BD6C396" w14:textId="77777777" w:rsidR="00916100" w:rsidRDefault="00916100">
      <w:pPr>
        <w:ind w:firstLine="567"/>
        <w:jc w:val="center"/>
      </w:pPr>
    </w:p>
    <w:p w14:paraId="591A35AC" w14:textId="77777777" w:rsidR="00916100" w:rsidRDefault="00916100">
      <w:pPr>
        <w:ind w:firstLine="567"/>
        <w:jc w:val="center"/>
      </w:pPr>
    </w:p>
    <w:p w14:paraId="5D89DBB4" w14:textId="77777777" w:rsidR="00916100" w:rsidRDefault="00916100">
      <w:pPr>
        <w:ind w:firstLine="567"/>
        <w:jc w:val="center"/>
      </w:pPr>
    </w:p>
    <w:p w14:paraId="0CBE6887" w14:textId="77777777" w:rsidR="00916100" w:rsidRDefault="00916100">
      <w:pPr>
        <w:ind w:firstLine="567"/>
        <w:jc w:val="center"/>
      </w:pPr>
    </w:p>
    <w:p w14:paraId="7FBCB83D" w14:textId="77777777" w:rsidR="00916100" w:rsidRDefault="00916100">
      <w:pPr>
        <w:ind w:firstLine="567"/>
        <w:jc w:val="center"/>
      </w:pPr>
    </w:p>
    <w:p w14:paraId="05F4FB05" w14:textId="77777777" w:rsidR="00916100" w:rsidRDefault="00916100">
      <w:pPr>
        <w:ind w:firstLine="567"/>
        <w:jc w:val="center"/>
      </w:pPr>
    </w:p>
    <w:p w14:paraId="224E8FDD" w14:textId="77777777" w:rsidR="00916100" w:rsidRDefault="00916100">
      <w:pPr>
        <w:ind w:firstLine="567"/>
        <w:jc w:val="center"/>
      </w:pPr>
    </w:p>
    <w:p w14:paraId="3AF1C8BC" w14:textId="77777777" w:rsidR="00916100" w:rsidRDefault="00916100">
      <w:pPr>
        <w:ind w:firstLine="567"/>
        <w:jc w:val="center"/>
      </w:pPr>
    </w:p>
    <w:p w14:paraId="68AE97A8" w14:textId="77777777" w:rsidR="00916100" w:rsidRDefault="00916100">
      <w:pPr>
        <w:ind w:firstLine="567"/>
        <w:jc w:val="center"/>
      </w:pPr>
    </w:p>
    <w:p w14:paraId="0CFCED30" w14:textId="77777777" w:rsidR="00916100" w:rsidRDefault="00916100">
      <w:pPr>
        <w:ind w:firstLine="567"/>
        <w:jc w:val="center"/>
      </w:pPr>
    </w:p>
    <w:p w14:paraId="5E240627" w14:textId="77777777" w:rsidR="00916100" w:rsidRDefault="00916100">
      <w:pPr>
        <w:ind w:firstLine="567"/>
        <w:jc w:val="center"/>
      </w:pPr>
    </w:p>
    <w:p w14:paraId="270CFD75" w14:textId="77777777" w:rsidR="00916100" w:rsidRDefault="00916100">
      <w:pPr>
        <w:ind w:firstLine="567"/>
        <w:jc w:val="center"/>
      </w:pPr>
    </w:p>
    <w:p w14:paraId="38642B93" w14:textId="77777777" w:rsidR="00916100" w:rsidRDefault="00916100">
      <w:pPr>
        <w:ind w:firstLine="567"/>
        <w:jc w:val="center"/>
      </w:pPr>
    </w:p>
    <w:p w14:paraId="75E87779" w14:textId="77777777" w:rsidR="00916100" w:rsidRDefault="00916100">
      <w:pPr>
        <w:ind w:firstLine="567"/>
        <w:jc w:val="center"/>
      </w:pPr>
    </w:p>
    <w:p w14:paraId="723C4B53" w14:textId="77777777" w:rsidR="00916100" w:rsidRDefault="00AD58EA">
      <w:pPr>
        <w:ind w:firstLine="567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1.Анализ предметной области</w:t>
      </w:r>
    </w:p>
    <w:p w14:paraId="0E229E6D" w14:textId="77777777" w:rsidR="00916100" w:rsidRDefault="00AD58EA">
      <w:pPr>
        <w:pStyle w:val="ad"/>
        <w:shd w:val="clear" w:color="auto" w:fill="FFFFFF"/>
        <w:spacing w:before="0" w:after="285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</w:t>
      </w:r>
      <w:r>
        <w:rPr>
          <w:color w:val="000000"/>
          <w:sz w:val="28"/>
          <w:szCs w:val="28"/>
        </w:rPr>
        <w:t>предметной области рассматривается работа оформлении и доставки печатных изданий</w:t>
      </w:r>
    </w:p>
    <w:p w14:paraId="61246508" w14:textId="77777777" w:rsidR="00916100" w:rsidRDefault="00AD58EA">
      <w:pPr>
        <w:pStyle w:val="ad"/>
        <w:shd w:val="clear" w:color="auto" w:fill="FFFFFF"/>
        <w:spacing w:before="0" w:after="285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Проектируемая ИС разрабатывается для организаций работающих в сфере почтовых рассылок, таких как городские почтовые отделения. Деятельность организации направлена на: сведения</w:t>
      </w:r>
      <w:r>
        <w:rPr>
          <w:color w:val="000000"/>
          <w:sz w:val="28"/>
          <w:szCs w:val="28"/>
        </w:rPr>
        <w:t xml:space="preserve"> по изданиям, сведения о подписчике, оформление подписок на издания, сведения о доставке.</w:t>
      </w:r>
    </w:p>
    <w:p w14:paraId="4C44CEE7" w14:textId="77777777" w:rsidR="00916100" w:rsidRDefault="00AD58EA">
      <w:pPr>
        <w:pStyle w:val="ad"/>
        <w:shd w:val="clear" w:color="auto" w:fill="FFFFFF"/>
        <w:spacing w:before="0" w:after="285"/>
        <w:ind w:firstLine="567"/>
      </w:pPr>
      <w:r>
        <w:rPr>
          <w:sz w:val="28"/>
          <w:szCs w:val="28"/>
        </w:rPr>
        <w:t>Целью составления ИС «печатное издание» является более эффективное обслуживание клиентов, учёт подписок на издания. Пользователями разрабатываемой базы данных предпол</w:t>
      </w:r>
      <w:r>
        <w:rPr>
          <w:sz w:val="28"/>
          <w:szCs w:val="28"/>
        </w:rPr>
        <w:t>агается администратор, клиент.</w:t>
      </w:r>
    </w:p>
    <w:p w14:paraId="06C25C72" w14:textId="77777777" w:rsidR="00916100" w:rsidRDefault="00AD58EA">
      <w:pPr>
        <w:pStyle w:val="Standard"/>
        <w:ind w:firstLine="567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1.2 Обоснование выбора средств разработки информационной системы</w:t>
      </w:r>
    </w:p>
    <w:p w14:paraId="696143CC" w14:textId="77777777" w:rsidR="00916100" w:rsidRPr="006E2A06" w:rsidRDefault="00AD58EA">
      <w:pPr>
        <w:pStyle w:val="Standard"/>
        <w:ind w:firstLine="567"/>
        <w:jc w:val="both"/>
        <w:rPr>
          <w:lang w:val="ru-RU"/>
        </w:rPr>
      </w:pPr>
      <w:r>
        <w:rPr>
          <w:rFonts w:ascii="Times New Roman" w:hAnsi="Times New Roman"/>
          <w:sz w:val="28"/>
          <w:szCs w:val="26"/>
          <w:lang w:val="ru-RU"/>
        </w:rPr>
        <w:t xml:space="preserve">В данном проекте для разработки информационной и реализации сервера базы данных был выбран язык программирования </w:t>
      </w:r>
      <w:r>
        <w:rPr>
          <w:rFonts w:ascii="Times New Roman" w:hAnsi="Times New Roman"/>
          <w:sz w:val="28"/>
          <w:szCs w:val="26"/>
        </w:rPr>
        <w:t>Java</w:t>
      </w:r>
      <w:r>
        <w:rPr>
          <w:rFonts w:ascii="Times New Roman" w:hAnsi="Times New Roman"/>
          <w:sz w:val="28"/>
          <w:szCs w:val="26"/>
          <w:lang w:val="ru-RU"/>
        </w:rPr>
        <w:t xml:space="preserve">, а для реализации базы данных — СУБД </w:t>
      </w:r>
      <w:r>
        <w:rPr>
          <w:rFonts w:ascii="Times New Roman" w:hAnsi="Times New Roman"/>
          <w:sz w:val="28"/>
          <w:szCs w:val="26"/>
        </w:rPr>
        <w:t>MySQL</w:t>
      </w:r>
      <w:r>
        <w:rPr>
          <w:rFonts w:ascii="Times New Roman" w:hAnsi="Times New Roman"/>
          <w:sz w:val="28"/>
          <w:szCs w:val="26"/>
          <w:lang w:val="ru-RU"/>
        </w:rPr>
        <w:t>.</w:t>
      </w:r>
    </w:p>
    <w:p w14:paraId="5372E6C3" w14:textId="77777777" w:rsidR="00916100" w:rsidRDefault="00AD58EA">
      <w:pPr>
        <w:ind w:firstLine="567"/>
      </w:pPr>
      <w:r>
        <w:rPr>
          <w:rFonts w:ascii="Times New Roman" w:hAnsi="Times New Roman"/>
          <w:sz w:val="28"/>
          <w:szCs w:val="26"/>
        </w:rPr>
        <w:t xml:space="preserve">СУБД </w:t>
      </w:r>
      <w:r>
        <w:rPr>
          <w:rFonts w:ascii="Times New Roman" w:hAnsi="Times New Roman"/>
          <w:sz w:val="28"/>
          <w:szCs w:val="26"/>
          <w:lang w:val="en-US"/>
        </w:rPr>
        <w:t>MySQL</w:t>
      </w:r>
      <w:r>
        <w:rPr>
          <w:rFonts w:ascii="Times New Roman" w:hAnsi="Times New Roman"/>
          <w:sz w:val="28"/>
          <w:szCs w:val="26"/>
        </w:rPr>
        <w:t xml:space="preserve"> появилась в 1995 году и до сих пор обновляется, имеет бесплатный тип распространения. Для ИС «Печатное издание», не имеющей больших оборотов данных, данная СУБД подходит лучше всего.</w:t>
      </w:r>
    </w:p>
    <w:p w14:paraId="7A0BB821" w14:textId="77777777" w:rsidR="00916100" w:rsidRDefault="00AD58EA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типизированный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объектно-ориентированный, С-подобный язык программирования. Программы, написанные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этом языке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использовать на большинстве операционных систем.</w:t>
      </w:r>
    </w:p>
    <w:p w14:paraId="2EA3BC68" w14:textId="77777777" w:rsidR="00916100" w:rsidRDefault="00AD58EA">
      <w:pPr>
        <w:ind w:firstLine="567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для разработки ИС использована Интегрированная Среда Разработки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NetBeans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11.0, в которой был разраб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отан интерфейс программы.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NetBeans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реализовано соединение между программным кодом, написанным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базой данных, созданной на языке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A7FA358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AA3E55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263B24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B79C15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EBC0D3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512769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61A8EF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9A9EBB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C857D5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DE4F6E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9A32FB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1A2C97B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186F18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6AA57C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5B87F8" w14:textId="77777777" w:rsidR="00916100" w:rsidRDefault="00AD58EA">
      <w:pPr>
        <w:pStyle w:val="a9"/>
        <w:spacing w:after="20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2.Разработка технического задания</w:t>
      </w:r>
    </w:p>
    <w:p w14:paraId="757C3418" w14:textId="77777777" w:rsidR="00916100" w:rsidRDefault="00AD58EA">
      <w:pPr>
        <w:spacing w:after="20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2.1 Назначение и цели создания системы</w:t>
      </w:r>
    </w:p>
    <w:p w14:paraId="38E7786D" w14:textId="77777777" w:rsidR="00916100" w:rsidRDefault="00AD58EA">
      <w:pPr>
        <w:spacing w:after="200"/>
        <w:ind w:firstLine="567"/>
      </w:pPr>
      <w:r>
        <w:rPr>
          <w:sz w:val="28"/>
          <w:szCs w:val="28"/>
        </w:rPr>
        <w:t>ИС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«печатное </w:t>
      </w:r>
      <w:r>
        <w:rPr>
          <w:sz w:val="28"/>
          <w:szCs w:val="28"/>
        </w:rPr>
        <w:t>издание»</w:t>
      </w:r>
      <w:r>
        <w:rPr>
          <w:rFonts w:ascii="Times New Roman" w:hAnsi="Times New Roman"/>
          <w:sz w:val="28"/>
          <w:szCs w:val="28"/>
        </w:rPr>
        <w:t xml:space="preserve"> создаётся для более эффективного обслуживания клиентов и учёта </w:t>
      </w:r>
      <w:r>
        <w:rPr>
          <w:sz w:val="28"/>
          <w:szCs w:val="28"/>
        </w:rPr>
        <w:t>подписок на издания.</w:t>
      </w:r>
    </w:p>
    <w:p w14:paraId="2303C33E" w14:textId="77777777" w:rsidR="00916100" w:rsidRPr="006E2A06" w:rsidRDefault="00AD58EA">
      <w:pPr>
        <w:pStyle w:val="Standard"/>
        <w:tabs>
          <w:tab w:val="left" w:pos="142"/>
        </w:tabs>
        <w:spacing w:before="280" w:after="280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>2.2. Основания для разработки</w:t>
      </w:r>
    </w:p>
    <w:p w14:paraId="6265EC9A" w14:textId="77777777" w:rsidR="00916100" w:rsidRPr="006E2A06" w:rsidRDefault="00AD58EA">
      <w:pPr>
        <w:pStyle w:val="Standard"/>
        <w:tabs>
          <w:tab w:val="left" w:pos="142"/>
        </w:tabs>
        <w:spacing w:before="280" w:after="280"/>
        <w:ind w:firstLine="567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Основанием для разработки БД является задание на курсовое проектирование по междисциплинарному курсу МДК.02.02 «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Инструментальные средства разработки программного 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».</w:t>
      </w:r>
    </w:p>
    <w:p w14:paraId="7B32A9EE" w14:textId="77777777" w:rsidR="00916100" w:rsidRDefault="00AD58EA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t>2.3 Исходные данные</w:t>
      </w:r>
    </w:p>
    <w:p w14:paraId="61AE156E" w14:textId="77777777" w:rsidR="00916100" w:rsidRDefault="00AD58EA">
      <w:pPr>
        <w:pStyle w:val="ad"/>
        <w:numPr>
          <w:ilvl w:val="0"/>
          <w:numId w:val="4"/>
        </w:numPr>
        <w:shd w:val="clear" w:color="auto" w:fill="FFFFFF"/>
        <w:spacing w:before="0" w:after="28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Сведения по изданиям: будет содержать данные об издании, цены издания. </w:t>
      </w:r>
    </w:p>
    <w:p w14:paraId="6E791478" w14:textId="77777777" w:rsidR="00916100" w:rsidRDefault="00AD58EA">
      <w:pPr>
        <w:pStyle w:val="ad"/>
        <w:numPr>
          <w:ilvl w:val="0"/>
          <w:numId w:val="4"/>
        </w:numPr>
        <w:shd w:val="clear" w:color="auto" w:fill="FFFFFF"/>
        <w:spacing w:before="0" w:after="28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 подписчике: будет содержать данные фамилии, имя и отчества подписчика и адреса.</w:t>
      </w:r>
    </w:p>
    <w:p w14:paraId="361334EF" w14:textId="77777777" w:rsidR="00916100" w:rsidRDefault="00AD58EA">
      <w:pPr>
        <w:pStyle w:val="ad"/>
        <w:numPr>
          <w:ilvl w:val="0"/>
          <w:numId w:val="4"/>
        </w:numPr>
        <w:shd w:val="clear" w:color="auto" w:fill="FFFFFF"/>
        <w:spacing w:before="0" w:after="28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Оформлени</w:t>
      </w:r>
      <w:r>
        <w:rPr>
          <w:color w:val="000000"/>
          <w:sz w:val="28"/>
          <w:szCs w:val="28"/>
        </w:rPr>
        <w:t>е подписок на издания: будет содержать данные об даты подписки, количество подписки и суммы подписки.</w:t>
      </w:r>
    </w:p>
    <w:p w14:paraId="19E279B0" w14:textId="77777777" w:rsidR="00916100" w:rsidRDefault="00AD58EA">
      <w:pPr>
        <w:pStyle w:val="ad"/>
        <w:numPr>
          <w:ilvl w:val="0"/>
          <w:numId w:val="4"/>
        </w:numPr>
        <w:shd w:val="clear" w:color="auto" w:fill="FFFFFF"/>
        <w:spacing w:before="0" w:after="285"/>
      </w:pPr>
      <w:r>
        <w:rPr>
          <w:color w:val="000000"/>
          <w:sz w:val="28"/>
          <w:szCs w:val="28"/>
        </w:rPr>
        <w:t xml:space="preserve">Сведения о доставке: будет содержать данные о дате доставки и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 xml:space="preserve"> подписки на издание.</w:t>
      </w:r>
    </w:p>
    <w:p w14:paraId="206305A5" w14:textId="77777777" w:rsidR="00916100" w:rsidRDefault="00AD58EA">
      <w:pPr>
        <w:pStyle w:val="ad"/>
        <w:numPr>
          <w:ilvl w:val="0"/>
          <w:numId w:val="4"/>
        </w:numPr>
        <w:shd w:val="clear" w:color="auto" w:fill="FFFFFF"/>
        <w:spacing w:before="0" w:after="28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Сведения о данных для входа: содержит данные для входа в систему, до</w:t>
      </w:r>
      <w:r>
        <w:rPr>
          <w:color w:val="000000"/>
          <w:sz w:val="28"/>
          <w:szCs w:val="28"/>
        </w:rPr>
        <w:t>ступны для просмотра и редактирования только администратором системы.</w:t>
      </w:r>
    </w:p>
    <w:p w14:paraId="11DC40F8" w14:textId="77777777" w:rsidR="00916100" w:rsidRPr="006E2A06" w:rsidRDefault="00AD58EA">
      <w:pPr>
        <w:pStyle w:val="Standard"/>
        <w:tabs>
          <w:tab w:val="left" w:pos="142"/>
        </w:tabs>
        <w:spacing w:before="280" w:after="280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>2.4.1 Требования к функциональным характеристикам</w:t>
      </w:r>
    </w:p>
    <w:p w14:paraId="49B51C25" w14:textId="77777777" w:rsidR="00916100" w:rsidRDefault="00AD58EA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Программа должна выполнять следующие функции:</w:t>
      </w:r>
    </w:p>
    <w:p w14:paraId="44059E2B" w14:textId="77777777" w:rsidR="00916100" w:rsidRDefault="00AD58EA">
      <w:pPr>
        <w:pStyle w:val="Standard"/>
        <w:numPr>
          <w:ilvl w:val="0"/>
          <w:numId w:val="5"/>
        </w:numPr>
        <w:tabs>
          <w:tab w:val="left" w:pos="-578"/>
        </w:tabs>
        <w:spacing w:before="280" w:after="2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Ведение базы данных.</w:t>
      </w:r>
    </w:p>
    <w:p w14:paraId="2691B296" w14:textId="77777777" w:rsidR="00916100" w:rsidRDefault="00AD58EA">
      <w:pPr>
        <w:pStyle w:val="Standard"/>
        <w:numPr>
          <w:ilvl w:val="0"/>
          <w:numId w:val="5"/>
        </w:numPr>
        <w:tabs>
          <w:tab w:val="left" w:pos="-578"/>
        </w:tabs>
        <w:spacing w:before="280" w:after="2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Сведения о пользователях системы.</w:t>
      </w:r>
    </w:p>
    <w:p w14:paraId="3E7CEB99" w14:textId="77777777" w:rsidR="00916100" w:rsidRDefault="00AD58EA">
      <w:pPr>
        <w:pStyle w:val="Standard"/>
        <w:numPr>
          <w:ilvl w:val="0"/>
          <w:numId w:val="5"/>
        </w:numPr>
        <w:tabs>
          <w:tab w:val="left" w:pos="-578"/>
        </w:tabs>
        <w:spacing w:before="280" w:after="2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Оформление подписки на </w:t>
      </w:r>
      <w:r>
        <w:rPr>
          <w:rFonts w:ascii="Times New Roman" w:hAnsi="Times New Roman" w:cs="Times New Roman"/>
          <w:sz w:val="28"/>
          <w:lang w:val="ru-RU"/>
        </w:rPr>
        <w:t>издание.</w:t>
      </w:r>
    </w:p>
    <w:p w14:paraId="596734E2" w14:textId="77777777" w:rsidR="00916100" w:rsidRDefault="00AD58EA">
      <w:pPr>
        <w:pStyle w:val="Standard"/>
        <w:numPr>
          <w:ilvl w:val="0"/>
          <w:numId w:val="5"/>
        </w:numPr>
        <w:tabs>
          <w:tab w:val="left" w:pos="-578"/>
        </w:tabs>
        <w:spacing w:before="280" w:after="2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Вывод статистики о популярных изданиях.</w:t>
      </w:r>
    </w:p>
    <w:p w14:paraId="676495F2" w14:textId="77777777" w:rsidR="00916100" w:rsidRDefault="00AD58EA">
      <w:pPr>
        <w:pStyle w:val="Standard"/>
        <w:numPr>
          <w:ilvl w:val="0"/>
          <w:numId w:val="5"/>
        </w:numPr>
        <w:tabs>
          <w:tab w:val="left" w:pos="-578"/>
        </w:tabs>
        <w:spacing w:before="280" w:after="2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Разграничение прав доступа в системе.</w:t>
      </w:r>
    </w:p>
    <w:p w14:paraId="18D94892" w14:textId="77777777" w:rsidR="00916100" w:rsidRDefault="00916100">
      <w:pPr>
        <w:pStyle w:val="Standard"/>
        <w:tabs>
          <w:tab w:val="left" w:pos="142"/>
        </w:tabs>
        <w:spacing w:before="280" w:after="280"/>
        <w:ind w:left="720"/>
        <w:jc w:val="both"/>
        <w:rPr>
          <w:rFonts w:ascii="Times New Roman" w:hAnsi="Times New Roman" w:cs="Times New Roman"/>
          <w:sz w:val="28"/>
          <w:lang w:val="ru-RU"/>
        </w:rPr>
      </w:pPr>
    </w:p>
    <w:p w14:paraId="62C1D2D7" w14:textId="77777777" w:rsidR="00916100" w:rsidRDefault="00AD58EA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lastRenderedPageBreak/>
        <w:t xml:space="preserve">2.4.1.1 Разграничение доступа к информации. </w:t>
      </w:r>
    </w:p>
    <w:p w14:paraId="40C27F16" w14:textId="77777777" w:rsidR="00916100" w:rsidRDefault="00AD58EA">
      <w:pPr>
        <w:pStyle w:val="Standard"/>
        <w:tabs>
          <w:tab w:val="left" w:pos="142"/>
        </w:tabs>
        <w:spacing w:before="280" w:after="28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Доступ к информации должен предоставляться только авторизованным пользователям по логину и паролю с соответствующими правам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доступа. Права на соответствующий доступ определяются системным администратором в соответствии с должностными инструкциями.</w:t>
      </w:r>
    </w:p>
    <w:p w14:paraId="009247F0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6DE669B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D13066E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7DEA58D3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25E9B51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27929A6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D3F9A20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C0888C8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E741B40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74641BD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D54C12F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783F387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C225883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CAA6498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FE1EE3D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497D7DE4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E5364AC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04A1A51" w14:textId="77777777" w:rsidR="00916100" w:rsidRDefault="00916100">
      <w:pPr>
        <w:pStyle w:val="Standard"/>
        <w:tabs>
          <w:tab w:val="left" w:pos="142"/>
        </w:tabs>
        <w:spacing w:before="280" w:after="2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5E04469" w14:textId="77777777" w:rsidR="00916100" w:rsidRDefault="00916100">
      <w:pPr>
        <w:pStyle w:val="Standard"/>
        <w:tabs>
          <w:tab w:val="left" w:pos="142"/>
        </w:tabs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07AD1F5A" w14:textId="77777777" w:rsidR="00916100" w:rsidRDefault="00916100">
      <w:pPr>
        <w:pStyle w:val="Standard"/>
        <w:tabs>
          <w:tab w:val="left" w:pos="142"/>
        </w:tabs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179883CF" w14:textId="77777777" w:rsidR="00916100" w:rsidRDefault="00AD58EA">
      <w:pPr>
        <w:pStyle w:val="Standard"/>
        <w:tabs>
          <w:tab w:val="left" w:pos="142"/>
        </w:tabs>
        <w:spacing w:before="280" w:after="28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lastRenderedPageBreak/>
        <w:t>3.Проектикрование информационной системы</w:t>
      </w:r>
    </w:p>
    <w:p w14:paraId="510553F2" w14:textId="77777777" w:rsidR="00916100" w:rsidRPr="006E2A06" w:rsidRDefault="00AD58EA">
      <w:pPr>
        <w:pStyle w:val="Standard"/>
        <w:tabs>
          <w:tab w:val="left" w:pos="142"/>
        </w:tabs>
        <w:spacing w:before="280" w:after="280"/>
        <w:jc w:val="both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34688" behindDoc="0" locked="0" layoutInCell="1" allowOverlap="1" wp14:anchorId="06D5E8C0" wp14:editId="574EB5D6">
            <wp:simplePos x="0" y="0"/>
            <wp:positionH relativeFrom="column">
              <wp:posOffset>-213356</wp:posOffset>
            </wp:positionH>
            <wp:positionV relativeFrom="paragraph">
              <wp:posOffset>678183</wp:posOffset>
            </wp:positionV>
            <wp:extent cx="5819141" cy="4260217"/>
            <wp:effectExtent l="0" t="0" r="0" b="6983"/>
            <wp:wrapTopAndBottom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13148" t="24230" r="35382" b="8780"/>
                    <a:stretch>
                      <a:fillRect/>
                    </a:stretch>
                  </pic:blipFill>
                  <pic:spPr>
                    <a:xfrm>
                      <a:off x="0" y="0"/>
                      <a:ext cx="5819141" cy="42602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t>3.1 Информационно-логическая модель базы данных (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ERD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t>-модель)</w:t>
      </w:r>
    </w:p>
    <w:p w14:paraId="54724A26" w14:textId="77777777" w:rsidR="00916100" w:rsidRDefault="00AD58EA">
      <w:pPr>
        <w:pStyle w:val="Standard"/>
        <w:tabs>
          <w:tab w:val="left" w:pos="142"/>
        </w:tabs>
        <w:spacing w:before="280" w:after="280"/>
        <w:jc w:val="both"/>
      </w:pPr>
      <w:r>
        <w:rPr>
          <w:rFonts w:ascii="Times New Roman" w:hAnsi="Times New Roman" w:cs="Times New Roman"/>
          <w:sz w:val="28"/>
          <w:lang w:val="ru-RU"/>
        </w:rPr>
        <w:t xml:space="preserve">Рис.1. </w:t>
      </w:r>
      <w:r>
        <w:rPr>
          <w:rFonts w:ascii="Times New Roman" w:hAnsi="Times New Roman" w:cs="Times New Roman"/>
          <w:sz w:val="28"/>
        </w:rPr>
        <w:t>ERD-</w:t>
      </w:r>
      <w:r>
        <w:rPr>
          <w:rFonts w:ascii="Times New Roman" w:hAnsi="Times New Roman" w:cs="Times New Roman"/>
          <w:sz w:val="28"/>
          <w:lang w:val="ru-RU"/>
        </w:rPr>
        <w:t>модель.</w:t>
      </w:r>
    </w:p>
    <w:p w14:paraId="3F936879" w14:textId="77777777" w:rsidR="00916100" w:rsidRDefault="00AD58EA">
      <w:pPr>
        <w:pStyle w:val="ad"/>
        <w:shd w:val="clear" w:color="auto" w:fill="FFFFFF"/>
        <w:spacing w:before="0" w:after="285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3.2 Словарь данных</w:t>
      </w:r>
    </w:p>
    <w:p w14:paraId="151BCD8A" w14:textId="77777777" w:rsidR="00916100" w:rsidRDefault="00916100">
      <w:pPr>
        <w:pStyle w:val="ad"/>
        <w:shd w:val="clear" w:color="auto" w:fill="FFFFFF"/>
        <w:spacing w:before="0" w:after="285"/>
        <w:rPr>
          <w:b/>
          <w:color w:val="000000"/>
          <w:sz w:val="32"/>
          <w:szCs w:val="28"/>
        </w:rPr>
      </w:pPr>
    </w:p>
    <w:tbl>
      <w:tblPr>
        <w:tblW w:w="95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68"/>
        <w:gridCol w:w="2551"/>
        <w:gridCol w:w="332"/>
        <w:gridCol w:w="1653"/>
        <w:gridCol w:w="318"/>
        <w:gridCol w:w="3049"/>
      </w:tblGrid>
      <w:tr w:rsidR="00916100" w14:paraId="7924A9D4" w14:textId="77777777">
        <w:tblPrEx>
          <w:tblCellMar>
            <w:top w:w="0" w:type="dxa"/>
            <w:bottom w:w="0" w:type="dxa"/>
          </w:tblCellMar>
        </w:tblPrEx>
        <w:tc>
          <w:tcPr>
            <w:tcW w:w="957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8E9F8" w14:textId="77777777" w:rsidR="00916100" w:rsidRDefault="00AD58E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Издания</w:t>
            </w:r>
          </w:p>
        </w:tc>
      </w:tr>
      <w:tr w:rsidR="00916100" w14:paraId="5D31A19F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428F3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Ключ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39A5D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Поле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75C271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Обязательное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14F07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Примечание </w:t>
            </w:r>
          </w:p>
        </w:tc>
      </w:tr>
      <w:tr w:rsidR="00916100" w14:paraId="561883CF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2481F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5B4A9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Индекс издания 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0AAB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1D080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издания</w:t>
            </w:r>
          </w:p>
        </w:tc>
      </w:tr>
      <w:tr w:rsidR="00916100" w14:paraId="46B504ED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576B7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280E2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Тип  издания</w:t>
            </w:r>
            <w:proofErr w:type="gramEnd"/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355BE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D2BC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Газета или журнал </w:t>
            </w:r>
          </w:p>
        </w:tc>
      </w:tr>
      <w:tr w:rsidR="00916100" w14:paraId="2B309826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AC234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491104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издания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EB54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D0AB5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издания</w:t>
            </w:r>
          </w:p>
        </w:tc>
      </w:tr>
      <w:tr w:rsidR="00916100" w14:paraId="66021352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49ADD8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EE83F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09C3E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6E1D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1 штуку</w:t>
            </w:r>
          </w:p>
        </w:tc>
      </w:tr>
      <w:tr w:rsidR="00916100" w14:paraId="00A3F4AA" w14:textId="77777777">
        <w:tblPrEx>
          <w:tblCellMar>
            <w:top w:w="0" w:type="dxa"/>
            <w:bottom w:w="0" w:type="dxa"/>
          </w:tblCellMar>
        </w:tblPrEx>
        <w:tc>
          <w:tcPr>
            <w:tcW w:w="957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C2F6A" w14:textId="77777777" w:rsidR="00916100" w:rsidRDefault="00AD58E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Получатели</w:t>
            </w:r>
          </w:p>
        </w:tc>
      </w:tr>
      <w:tr w:rsidR="00916100" w14:paraId="458F3354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DDAAD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Ключ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AEC2D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Поле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34AB5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Обязательное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5E781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Примечание </w:t>
            </w:r>
          </w:p>
        </w:tc>
      </w:tr>
      <w:tr w:rsidR="00916100" w14:paraId="3EAC52A6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0F3D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715D0" w14:textId="77777777" w:rsidR="00916100" w:rsidRDefault="00AD58EA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получателя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C8177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DF6ED9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получателя</w:t>
            </w:r>
          </w:p>
        </w:tc>
      </w:tr>
      <w:tr w:rsidR="00916100" w14:paraId="63C06D8B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B7FA5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CD8E0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8CDA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5ABE5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получателя</w:t>
            </w:r>
          </w:p>
        </w:tc>
      </w:tr>
      <w:tr w:rsidR="00916100" w14:paraId="5A271795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7695A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18534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FD7C1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50C5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Улица проживания</w:t>
            </w:r>
          </w:p>
        </w:tc>
      </w:tr>
      <w:tr w:rsidR="00916100" w14:paraId="43425F51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08EE4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6798C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1DCF5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E66877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дома проживания</w:t>
            </w:r>
          </w:p>
        </w:tc>
      </w:tr>
      <w:tr w:rsidR="00916100" w14:paraId="4AF08F7A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F8835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934AA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64EAC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5126C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квартиры проживания</w:t>
            </w:r>
          </w:p>
        </w:tc>
      </w:tr>
      <w:tr w:rsidR="00916100" w14:paraId="3646330A" w14:textId="77777777">
        <w:tblPrEx>
          <w:tblCellMar>
            <w:top w:w="0" w:type="dxa"/>
            <w:bottom w:w="0" w:type="dxa"/>
          </w:tblCellMar>
        </w:tblPrEx>
        <w:tc>
          <w:tcPr>
            <w:tcW w:w="957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D17C9" w14:textId="77777777" w:rsidR="00916100" w:rsidRDefault="00AD58E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Подписка</w:t>
            </w:r>
          </w:p>
        </w:tc>
      </w:tr>
      <w:tr w:rsidR="00916100" w14:paraId="3E9EAEA8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0E93D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Ключ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0A480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Поле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D38616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Обязательное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BCDAF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Примечание </w:t>
            </w:r>
          </w:p>
        </w:tc>
      </w:tr>
      <w:tr w:rsidR="00916100" w14:paraId="5DDB3B61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F351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C41622" w14:textId="77777777" w:rsidR="00916100" w:rsidRDefault="00AD58EA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подписки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1F657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40EDF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подписки</w:t>
            </w:r>
          </w:p>
        </w:tc>
      </w:tr>
      <w:tr w:rsidR="00916100" w14:paraId="2A8D641F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1E52F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219F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подписки 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ABCB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5D9B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 подписки</w:t>
            </w:r>
          </w:p>
        </w:tc>
      </w:tr>
      <w:tr w:rsidR="00916100" w14:paraId="0A0D558C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6C6AB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03395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подписки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7D471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DA987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 подписки</w:t>
            </w:r>
          </w:p>
        </w:tc>
      </w:tr>
      <w:tr w:rsidR="00916100" w14:paraId="2455E3CA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78380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C87DA" w14:textId="77777777" w:rsidR="00916100" w:rsidRDefault="00AD58EA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получателя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476C8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DC687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получателя</w:t>
            </w:r>
          </w:p>
        </w:tc>
      </w:tr>
      <w:tr w:rsidR="00916100" w14:paraId="24F0220F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07F7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601B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издания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BD5DD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38751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издания</w:t>
            </w:r>
          </w:p>
        </w:tc>
      </w:tr>
      <w:tr w:rsidR="00916100" w14:paraId="5478D4DB" w14:textId="77777777">
        <w:tblPrEx>
          <w:tblCellMar>
            <w:top w:w="0" w:type="dxa"/>
            <w:bottom w:w="0" w:type="dxa"/>
          </w:tblCellMar>
        </w:tblPrEx>
        <w:tc>
          <w:tcPr>
            <w:tcW w:w="957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77038" w14:textId="77777777" w:rsidR="00916100" w:rsidRDefault="00AD58E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Доставка</w:t>
            </w:r>
          </w:p>
        </w:tc>
      </w:tr>
      <w:tr w:rsidR="00916100" w14:paraId="1C2E63E2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8ABE75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Ключ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973BB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Поле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99B5FC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Обязательное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75180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Примечание </w:t>
            </w:r>
          </w:p>
        </w:tc>
      </w:tr>
      <w:tr w:rsidR="00916100" w14:paraId="05999580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A9A69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Первичный 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288A9" w14:textId="77777777" w:rsidR="00916100" w:rsidRDefault="00AD58EA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Доставки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17F0D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7416C0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доставки</w:t>
            </w:r>
          </w:p>
        </w:tc>
      </w:tr>
      <w:tr w:rsidR="00916100" w14:paraId="3311EDCB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9097E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BE173E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доставки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E71BB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DBBFE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доставки </w:t>
            </w:r>
          </w:p>
        </w:tc>
      </w:tr>
      <w:tr w:rsidR="00916100" w14:paraId="3D496308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C5B8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</w:p>
        </w:tc>
        <w:tc>
          <w:tcPr>
            <w:tcW w:w="28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AF9778" w14:textId="77777777" w:rsidR="00916100" w:rsidRDefault="00AD58EA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подписки</w:t>
            </w:r>
          </w:p>
        </w:tc>
        <w:tc>
          <w:tcPr>
            <w:tcW w:w="1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2992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6C38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подписки</w:t>
            </w:r>
          </w:p>
        </w:tc>
      </w:tr>
      <w:tr w:rsidR="00916100" w14:paraId="2CCD5E90" w14:textId="77777777">
        <w:tblPrEx>
          <w:tblCellMar>
            <w:top w:w="0" w:type="dxa"/>
            <w:bottom w:w="0" w:type="dxa"/>
          </w:tblCellMar>
        </w:tblPrEx>
        <w:tc>
          <w:tcPr>
            <w:tcW w:w="957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8F6B5" w14:textId="77777777" w:rsidR="00916100" w:rsidRDefault="00AD58E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Пользователи</w:t>
            </w:r>
          </w:p>
        </w:tc>
      </w:tr>
      <w:tr w:rsidR="00916100" w14:paraId="1242DAE5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187DD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Ключ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6030C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Поле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FD46E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Обязательное </w:t>
            </w:r>
          </w:p>
        </w:tc>
        <w:tc>
          <w:tcPr>
            <w:tcW w:w="3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5372F" w14:textId="77777777" w:rsidR="00916100" w:rsidRDefault="00AD58E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Примечание </w:t>
            </w:r>
          </w:p>
        </w:tc>
      </w:tr>
      <w:tr w:rsidR="00916100" w14:paraId="09FD95E9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44E59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E66ED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пользователя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4F6D9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BE504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 пользователя</w:t>
            </w:r>
          </w:p>
        </w:tc>
      </w:tr>
      <w:tr w:rsidR="00916100" w14:paraId="4B1BF467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CBBBF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B7FC1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10E22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01616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</w:tr>
      <w:tr w:rsidR="00916100" w14:paraId="7BA41D6A" w14:textId="77777777">
        <w:tblPrEx>
          <w:tblCellMar>
            <w:top w:w="0" w:type="dxa"/>
            <w:bottom w:w="0" w:type="dxa"/>
          </w:tblCellMar>
        </w:tblPrEx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BE5EB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01B52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950669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 </w:t>
            </w:r>
          </w:p>
        </w:tc>
        <w:tc>
          <w:tcPr>
            <w:tcW w:w="3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3BA05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 пользователя</w:t>
            </w:r>
          </w:p>
        </w:tc>
      </w:tr>
      <w:tr w:rsidR="00916100" w14:paraId="7CB21762" w14:textId="77777777">
        <w:tblPrEx>
          <w:tblCellMar>
            <w:top w:w="0" w:type="dxa"/>
            <w:bottom w:w="0" w:type="dxa"/>
          </w:tblCellMar>
        </w:tblPrEx>
        <w:trPr>
          <w:trHeight w:val="149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97646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B448E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Роль </w:t>
            </w:r>
          </w:p>
        </w:tc>
        <w:tc>
          <w:tcPr>
            <w:tcW w:w="19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1CF5A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33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CB2BF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пользователя в системе</w:t>
            </w:r>
          </w:p>
        </w:tc>
      </w:tr>
    </w:tbl>
    <w:p w14:paraId="57380E2D" w14:textId="77777777" w:rsidR="00916100" w:rsidRDefault="00916100">
      <w:pPr>
        <w:pStyle w:val="ad"/>
        <w:shd w:val="clear" w:color="auto" w:fill="FFFFFF"/>
        <w:spacing w:before="0" w:after="285"/>
        <w:rPr>
          <w:b/>
          <w:color w:val="000000"/>
          <w:sz w:val="32"/>
          <w:szCs w:val="28"/>
        </w:rPr>
      </w:pPr>
    </w:p>
    <w:p w14:paraId="1C84ACB1" w14:textId="77777777" w:rsidR="00916100" w:rsidRDefault="00AD58EA">
      <w:pPr>
        <w:spacing w:after="20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3.3 Диаграмма прецедентов</w:t>
      </w:r>
    </w:p>
    <w:p w14:paraId="28E1BBB3" w14:textId="77777777" w:rsidR="00916100" w:rsidRPr="006E2A06" w:rsidRDefault="00AD58EA">
      <w:pPr>
        <w:pStyle w:val="Standard"/>
        <w:ind w:firstLine="567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для представления функциональной модели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информационной системы.</w:t>
      </w:r>
    </w:p>
    <w:p w14:paraId="76EA7ABF" w14:textId="77777777" w:rsidR="00916100" w:rsidRPr="006E2A06" w:rsidRDefault="00AD58EA">
      <w:pPr>
        <w:pStyle w:val="Standard"/>
        <w:ind w:firstLine="567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Прецеденты (варианты использования — </w:t>
      </w:r>
      <w:r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Cases</w:t>
      </w:r>
      <w:r>
        <w:rPr>
          <w:rFonts w:ascii="Times New Roman" w:hAnsi="Times New Roman" w:cs="Times New Roman"/>
          <w:sz w:val="28"/>
          <w:szCs w:val="28"/>
          <w:lang w:val="ru-RU"/>
        </w:rPr>
        <w:t>) — это подробные процедурные описания вариантов использования системы всеми заинтересованными лицами, а также внешними системами, т. е. всеми, кто (или что) может рассматриваться как а</w:t>
      </w:r>
      <w:r>
        <w:rPr>
          <w:rFonts w:ascii="Times New Roman" w:hAnsi="Times New Roman" w:cs="Times New Roman"/>
          <w:sz w:val="28"/>
          <w:szCs w:val="28"/>
          <w:lang w:val="ru-RU"/>
        </w:rPr>
        <w:t>ктёры (</w:t>
      </w:r>
      <w:r>
        <w:rPr>
          <w:rFonts w:ascii="Times New Roman" w:hAnsi="Times New Roman" w:cs="Times New Roman"/>
          <w:sz w:val="28"/>
          <w:szCs w:val="28"/>
        </w:rPr>
        <w:t>actors</w:t>
      </w:r>
      <w:r>
        <w:rPr>
          <w:rFonts w:ascii="Times New Roman" w:hAnsi="Times New Roman" w:cs="Times New Roman"/>
          <w:sz w:val="28"/>
          <w:szCs w:val="28"/>
          <w:lang w:val="ru-RU"/>
        </w:rPr>
        <w:t>) — действующие лица. По сути, это своего рода алгоритмы работы с системой с точки зрения внешнего мира.</w:t>
      </w:r>
    </w:p>
    <w:p w14:paraId="1C73DE7C" w14:textId="77777777" w:rsidR="00916100" w:rsidRDefault="00AD58EA">
      <w:pPr>
        <w:pStyle w:val="Standard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Прецеденты являются основой функциональных требований к системе, позволяют описывать границы проектируемой системы, ее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интерфейс, а затем выступают как основа для тестирования системы заказчиком с помощью приемочных тестов</w:t>
      </w:r>
    </w:p>
    <w:p w14:paraId="242B0082" w14:textId="77777777" w:rsidR="00916100" w:rsidRDefault="00916100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20BF3D51" w14:textId="77777777" w:rsidR="00916100" w:rsidRDefault="00916100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63A007D8" w14:textId="77777777" w:rsidR="00916100" w:rsidRDefault="00916100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0D59C4E2" w14:textId="77777777" w:rsidR="00916100" w:rsidRDefault="00916100">
      <w:pPr>
        <w:pStyle w:val="Standard"/>
        <w:rPr>
          <w:rFonts w:ascii="Times New Roman" w:hAnsi="Times New Roman" w:cs="Times New Roman"/>
          <w:sz w:val="28"/>
          <w:szCs w:val="28"/>
          <w:lang w:val="ru-RU"/>
        </w:rPr>
      </w:pPr>
    </w:p>
    <w:p w14:paraId="47E2DCA8" w14:textId="77777777" w:rsidR="00916100" w:rsidRPr="006E2A06" w:rsidRDefault="00AD58EA">
      <w:pPr>
        <w:pStyle w:val="Standard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37760" behindDoc="0" locked="0" layoutInCell="1" allowOverlap="1" wp14:anchorId="01A2B367" wp14:editId="59C93608">
            <wp:simplePos x="0" y="0"/>
            <wp:positionH relativeFrom="column">
              <wp:posOffset>-147318</wp:posOffset>
            </wp:positionH>
            <wp:positionV relativeFrom="paragraph">
              <wp:posOffset>-529593</wp:posOffset>
            </wp:positionV>
            <wp:extent cx="3190871" cy="3589650"/>
            <wp:effectExtent l="0" t="0" r="0" b="0"/>
            <wp:wrapSquare wrapText="bothSides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l="63657" t="25370" r="6840" b="156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1" cy="35896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537E89A" w14:textId="77777777" w:rsidR="00916100" w:rsidRDefault="00916100">
      <w:pPr>
        <w:spacing w:after="200"/>
        <w:rPr>
          <w:b/>
          <w:sz w:val="30"/>
          <w:szCs w:val="28"/>
        </w:rPr>
      </w:pPr>
    </w:p>
    <w:p w14:paraId="2CE35867" w14:textId="77777777" w:rsidR="00916100" w:rsidRDefault="00916100">
      <w:pPr>
        <w:pStyle w:val="a9"/>
        <w:spacing w:after="200" w:line="240" w:lineRule="auto"/>
        <w:rPr>
          <w:rFonts w:ascii="Times New Roman" w:hAnsi="Times New Roman" w:cs="Times New Roman"/>
          <w:b/>
          <w:sz w:val="32"/>
          <w:szCs w:val="28"/>
        </w:rPr>
      </w:pPr>
    </w:p>
    <w:p w14:paraId="28C335F2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3F9462D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D060E34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C5BC346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75F1AF1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699401A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03D1A43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32536A2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5ADCAD5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74B0906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34A5F523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5DB9FDE7" w14:textId="77777777" w:rsidR="00916100" w:rsidRDefault="00AD58E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Диаграмма прецедентов</w:t>
      </w:r>
    </w:p>
    <w:p w14:paraId="434E7DFB" w14:textId="77777777" w:rsidR="00916100" w:rsidRDefault="00AD58EA">
      <w:pPr>
        <w:pStyle w:val="ad"/>
        <w:spacing w:before="0" w:after="0"/>
        <w:rPr>
          <w:b/>
          <w:sz w:val="28"/>
        </w:rPr>
      </w:pPr>
      <w:r>
        <w:rPr>
          <w:b/>
          <w:sz w:val="28"/>
        </w:rPr>
        <w:t>Основной сценарий прецедента "Работа с записями базы данных":</w:t>
      </w:r>
    </w:p>
    <w:p w14:paraId="3543D1B6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 xml:space="preserve">1). Войти в систему под своим </w:t>
      </w:r>
      <w:r>
        <w:rPr>
          <w:sz w:val="28"/>
        </w:rPr>
        <w:t>логином или паролем.</w:t>
      </w:r>
    </w:p>
    <w:p w14:paraId="05D1108F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>2). Система проверяет правильность ввода логина и пароля.</w:t>
      </w:r>
    </w:p>
    <w:p w14:paraId="4074DE78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>3). Пользователь выбирает нужную таблицу с данными.</w:t>
      </w:r>
    </w:p>
    <w:p w14:paraId="5E8774FD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>4). Система выводит список записей из базы данных.</w:t>
      </w:r>
    </w:p>
    <w:p w14:paraId="0D9FEE1F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>5). В зависимости от роли доступны следующие действия:</w:t>
      </w:r>
    </w:p>
    <w:p w14:paraId="4B7ED76E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 xml:space="preserve">   а). Для пользова</w:t>
      </w:r>
      <w:r>
        <w:rPr>
          <w:sz w:val="28"/>
        </w:rPr>
        <w:t>теля- нахождение записи по ключу;</w:t>
      </w:r>
    </w:p>
    <w:p w14:paraId="5C1B6B54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 xml:space="preserve">   б). Для администратора- поиск, добавление, редактирование и удаление записей из базы данных.</w:t>
      </w:r>
    </w:p>
    <w:p w14:paraId="22F16396" w14:textId="77777777" w:rsidR="00916100" w:rsidRDefault="00AD58EA">
      <w:pPr>
        <w:pStyle w:val="ad"/>
        <w:spacing w:before="0" w:after="0"/>
        <w:rPr>
          <w:b/>
          <w:sz w:val="28"/>
        </w:rPr>
      </w:pPr>
      <w:r>
        <w:rPr>
          <w:b/>
          <w:sz w:val="28"/>
        </w:rPr>
        <w:t>Альтернативный сценарий 2а "Неверный логин или пароль":</w:t>
      </w:r>
    </w:p>
    <w:p w14:paraId="218644D1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>1). Система предотвращает вход.</w:t>
      </w:r>
    </w:p>
    <w:p w14:paraId="370AB8CE" w14:textId="77777777" w:rsidR="00916100" w:rsidRDefault="00AD58EA">
      <w:pPr>
        <w:pStyle w:val="ad"/>
        <w:spacing w:before="0" w:after="0"/>
        <w:rPr>
          <w:sz w:val="28"/>
        </w:rPr>
      </w:pPr>
      <w:r>
        <w:rPr>
          <w:sz w:val="28"/>
        </w:rPr>
        <w:t xml:space="preserve">2). Выводит сообщение "неверный логин </w:t>
      </w:r>
      <w:r>
        <w:rPr>
          <w:sz w:val="28"/>
        </w:rPr>
        <w:t>или пароль".</w:t>
      </w:r>
    </w:p>
    <w:p w14:paraId="31607720" w14:textId="77777777" w:rsidR="00916100" w:rsidRDefault="00AD58EA">
      <w:pPr>
        <w:pStyle w:val="ad"/>
        <w:tabs>
          <w:tab w:val="left" w:pos="7485"/>
        </w:tabs>
        <w:spacing w:before="0" w:after="0"/>
        <w:rPr>
          <w:sz w:val="28"/>
        </w:rPr>
      </w:pPr>
      <w:r>
        <w:rPr>
          <w:sz w:val="28"/>
        </w:rPr>
        <w:t>3). Пользователь переходит на начало основного сценария.</w:t>
      </w:r>
      <w:r>
        <w:rPr>
          <w:sz w:val="28"/>
        </w:rPr>
        <w:tab/>
      </w:r>
    </w:p>
    <w:p w14:paraId="5CC6DA9E" w14:textId="77777777" w:rsidR="00916100" w:rsidRDefault="00AD58EA">
      <w:pPr>
        <w:pStyle w:val="ad"/>
        <w:tabs>
          <w:tab w:val="left" w:pos="7485"/>
        </w:tabs>
        <w:spacing w:before="0" w:after="0"/>
        <w:rPr>
          <w:b/>
          <w:sz w:val="32"/>
        </w:rPr>
      </w:pPr>
      <w:r>
        <w:rPr>
          <w:b/>
          <w:sz w:val="32"/>
        </w:rPr>
        <w:t>3.4 Диаграмма классов</w:t>
      </w:r>
    </w:p>
    <w:p w14:paraId="53BDD0FD" w14:textId="77777777" w:rsidR="00916100" w:rsidRDefault="00AD58EA">
      <w:pPr>
        <w:pStyle w:val="Standard"/>
        <w:ind w:firstLine="567"/>
        <w:jc w:val="both"/>
      </w:pPr>
      <w:r>
        <w:rPr>
          <w:rFonts w:ascii="Times New Roman" w:hAnsi="Times New Roman"/>
          <w:color w:val="222222"/>
          <w:sz w:val="28"/>
          <w:szCs w:val="28"/>
          <w:lang w:val="ru-RU"/>
        </w:rPr>
        <w:t>Диаграмма классов (англ.</w:t>
      </w:r>
      <w:r>
        <w:rPr>
          <w:rFonts w:ascii="Times New Roman" w:hAnsi="Times New Roman"/>
          <w:color w:val="0B008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/>
          <w:color w:val="222222"/>
          <w:sz w:val="28"/>
          <w:szCs w:val="28"/>
        </w:rPr>
        <w:t>Static Structure diagram</w:t>
      </w:r>
      <w:r>
        <w:rPr>
          <w:rFonts w:ascii="Times New Roman" w:hAnsi="Times New Roman"/>
          <w:color w:val="222222"/>
          <w:sz w:val="28"/>
          <w:szCs w:val="28"/>
          <w:lang w:val="ru-RU"/>
        </w:rPr>
        <w:t xml:space="preserve">) — структурная диаграмма языка моделирования </w:t>
      </w:r>
      <w:r>
        <w:rPr>
          <w:rFonts w:ascii="Times New Roman" w:hAnsi="Times New Roman"/>
          <w:color w:val="222222"/>
          <w:sz w:val="28"/>
          <w:szCs w:val="28"/>
        </w:rPr>
        <w:t>UML</w:t>
      </w:r>
      <w:r>
        <w:rPr>
          <w:rFonts w:ascii="Times New Roman" w:hAnsi="Times New Roman"/>
          <w:color w:val="222222"/>
          <w:sz w:val="28"/>
          <w:szCs w:val="28"/>
          <w:lang w:val="ru-RU"/>
        </w:rPr>
        <w:t xml:space="preserve">, демонстрирующая общую структуру иерархии классов </w:t>
      </w:r>
      <w:r>
        <w:rPr>
          <w:rFonts w:ascii="Times New Roman" w:hAnsi="Times New Roman"/>
          <w:color w:val="222222"/>
          <w:sz w:val="28"/>
          <w:szCs w:val="28"/>
          <w:lang w:val="ru-RU"/>
        </w:rPr>
        <w:t>системы, их атрибутов(полей), методов, интерфейсов и взаимосвязей между ними.</w:t>
      </w:r>
    </w:p>
    <w:p w14:paraId="340761D6" w14:textId="77777777" w:rsidR="00916100" w:rsidRDefault="00AD58EA">
      <w:pPr>
        <w:pStyle w:val="Standard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Диаграмма представлена в разделе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Приложение(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Рис.3).</w:t>
      </w:r>
    </w:p>
    <w:p w14:paraId="1A41261C" w14:textId="77777777" w:rsidR="00916100" w:rsidRDefault="00916100">
      <w:pPr>
        <w:pStyle w:val="Standard"/>
        <w:jc w:val="both"/>
        <w:rPr>
          <w:rFonts w:ascii="Times New Roman" w:hAnsi="Times New Roman"/>
          <w:b/>
          <w:sz w:val="32"/>
          <w:szCs w:val="28"/>
          <w:lang w:val="ru-RU"/>
        </w:rPr>
      </w:pPr>
    </w:p>
    <w:p w14:paraId="505FD211" w14:textId="77777777" w:rsidR="00916100" w:rsidRDefault="00AD58EA">
      <w:pPr>
        <w:pStyle w:val="Standard"/>
        <w:jc w:val="both"/>
        <w:rPr>
          <w:rFonts w:ascii="Times New Roman" w:hAnsi="Times New Roman"/>
          <w:b/>
          <w:sz w:val="32"/>
          <w:szCs w:val="28"/>
          <w:lang w:val="ru-RU"/>
        </w:rPr>
      </w:pPr>
      <w:r>
        <w:rPr>
          <w:rFonts w:ascii="Times New Roman" w:hAnsi="Times New Roman"/>
          <w:b/>
          <w:sz w:val="32"/>
          <w:szCs w:val="28"/>
          <w:lang w:val="ru-RU"/>
        </w:rPr>
        <w:t>3.5 Диаграмма последовательностей</w:t>
      </w:r>
    </w:p>
    <w:p w14:paraId="070AC479" w14:textId="77777777" w:rsidR="00916100" w:rsidRDefault="00AD58EA">
      <w:pPr>
        <w:pStyle w:val="ad"/>
        <w:tabs>
          <w:tab w:val="left" w:pos="7485"/>
        </w:tabs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Диаграмма последовательности — диаграмма, на которой показано взаимодействие </w:t>
      </w:r>
      <w:r>
        <w:rPr>
          <w:sz w:val="28"/>
          <w:szCs w:val="28"/>
        </w:rPr>
        <w:t xml:space="preserve">объектов (обмен между ними сигналами и сообщениями), </w:t>
      </w:r>
      <w:r>
        <w:rPr>
          <w:sz w:val="28"/>
          <w:szCs w:val="28"/>
        </w:rPr>
        <w:lastRenderedPageBreak/>
        <w:t>упорядоченное по времени, с отражением продолжительности обработки и последовательности их проявления.</w:t>
      </w:r>
    </w:p>
    <w:p w14:paraId="432017D2" w14:textId="77777777" w:rsidR="00916100" w:rsidRDefault="00AD58EA">
      <w:pPr>
        <w:pStyle w:val="ad"/>
        <w:tabs>
          <w:tab w:val="left" w:pos="7485"/>
        </w:tabs>
        <w:ind w:firstLine="567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172AB2EB" wp14:editId="5C1E906D">
            <wp:simplePos x="0" y="0"/>
            <wp:positionH relativeFrom="column">
              <wp:posOffset>-4443</wp:posOffset>
            </wp:positionH>
            <wp:positionV relativeFrom="paragraph">
              <wp:posOffset>13972</wp:posOffset>
            </wp:positionV>
            <wp:extent cx="5419721" cy="2178045"/>
            <wp:effectExtent l="0" t="0" r="0" b="0"/>
            <wp:wrapSquare wrapText="bothSides"/>
            <wp:docPr id="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l="39411" t="64346" r="20669" b="712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1" cy="2178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3EA02A" w14:textId="77777777" w:rsidR="00916100" w:rsidRDefault="00916100">
      <w:pPr>
        <w:pStyle w:val="ad"/>
        <w:tabs>
          <w:tab w:val="left" w:pos="7485"/>
        </w:tabs>
        <w:spacing w:before="0" w:after="0"/>
        <w:rPr>
          <w:b/>
          <w:sz w:val="28"/>
        </w:rPr>
      </w:pPr>
    </w:p>
    <w:p w14:paraId="1A935309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0E549B4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749322B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E1662CD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6BD941BD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08BBE5D3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B6C945D" w14:textId="77777777" w:rsidR="00916100" w:rsidRDefault="00916100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F847CE9" w14:textId="77777777" w:rsidR="00916100" w:rsidRDefault="00AD58E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Диаграмма последовательностей.</w:t>
      </w:r>
    </w:p>
    <w:p w14:paraId="18B901A4" w14:textId="77777777" w:rsidR="00916100" w:rsidRDefault="00AD58E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3.6. Диаграмма Компонентов </w:t>
      </w:r>
    </w:p>
    <w:p w14:paraId="0C80A1F6" w14:textId="77777777" w:rsidR="00916100" w:rsidRDefault="00916100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DD20261" w14:textId="77777777" w:rsidR="00916100" w:rsidRDefault="00AD58EA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Диаграммы компонентов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 xml:space="preserve"> это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один из двух видов диаграмм, применяемых при моделировании физических аспектов объектно-ориентированной системы. Они показывают организацию наборов компонентов и зависимости между ними. </w:t>
      </w:r>
    </w:p>
    <w:p w14:paraId="3CB21CEE" w14:textId="77777777" w:rsidR="00916100" w:rsidRDefault="00916100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180C9A33" w14:textId="77777777" w:rsidR="00916100" w:rsidRDefault="00AD58EA">
      <w:pPr>
        <w:pStyle w:val="Textbody"/>
        <w:spacing w:after="142" w:line="240" w:lineRule="auto"/>
        <w:ind w:firstLine="567"/>
        <w:jc w:val="both"/>
      </w:pPr>
      <w:r>
        <w:rPr>
          <w:noProof/>
          <w:lang w:val="ru-RU" w:eastAsia="ru-RU" w:bidi="ar-SA"/>
        </w:rPr>
        <w:drawing>
          <wp:anchor distT="0" distB="0" distL="114300" distR="114300" simplePos="0" relativeHeight="251644928" behindDoc="0" locked="0" layoutInCell="1" allowOverlap="1" wp14:anchorId="1B978223" wp14:editId="1E6838B5">
            <wp:simplePos x="0" y="0"/>
            <wp:positionH relativeFrom="column">
              <wp:posOffset>0</wp:posOffset>
            </wp:positionH>
            <wp:positionV relativeFrom="paragraph">
              <wp:posOffset>-10158</wp:posOffset>
            </wp:positionV>
            <wp:extent cx="5805909" cy="3146962"/>
            <wp:effectExtent l="0" t="0" r="4341" b="0"/>
            <wp:wrapSquare wrapText="bothSides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l="29910" t="13690" r="7328" b="25835"/>
                    <a:stretch>
                      <a:fillRect/>
                    </a:stretch>
                  </pic:blipFill>
                  <pic:spPr>
                    <a:xfrm>
                      <a:off x="0" y="0"/>
                      <a:ext cx="5805909" cy="3146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Рис.5. Диаграмма компонентов.</w:t>
      </w:r>
    </w:p>
    <w:p w14:paraId="368451CC" w14:textId="77777777" w:rsidR="00916100" w:rsidRDefault="00AD58EA">
      <w:pPr>
        <w:pStyle w:val="Textbody"/>
        <w:spacing w:after="142" w:line="240" w:lineRule="auto"/>
        <w:jc w:val="both"/>
        <w:rPr>
          <w:rFonts w:ascii="Times New Roman" w:hAnsi="Times New Roman"/>
          <w:b/>
          <w:sz w:val="32"/>
          <w:szCs w:val="28"/>
          <w:lang w:val="ru-RU"/>
        </w:rPr>
      </w:pPr>
      <w:r>
        <w:rPr>
          <w:rFonts w:ascii="Times New Roman" w:hAnsi="Times New Roman"/>
          <w:b/>
          <w:sz w:val="32"/>
          <w:szCs w:val="28"/>
          <w:lang w:val="ru-RU"/>
        </w:rPr>
        <w:t>3.7 Диаграмма состояний</w:t>
      </w:r>
    </w:p>
    <w:p w14:paraId="0D42CC97" w14:textId="77777777" w:rsidR="00916100" w:rsidRPr="006E2A06" w:rsidRDefault="00AD58EA">
      <w:pPr>
        <w:pStyle w:val="Textbody"/>
        <w:spacing w:after="0" w:line="240" w:lineRule="auto"/>
        <w:ind w:firstLine="567"/>
        <w:jc w:val="both"/>
        <w:rPr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Диаграмма состояний (</w:t>
      </w:r>
      <w:r>
        <w:rPr>
          <w:rFonts w:ascii="Times New Roman" w:hAnsi="Times New Roman"/>
          <w:color w:val="000000"/>
          <w:sz w:val="28"/>
          <w:szCs w:val="28"/>
        </w:rPr>
        <w:t>state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diagram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)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определяет  все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возможные состояния, в которых может находиться конкретный объект, а также процесс смены состояний объекта в результате влияния некоторых событий.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Диаграммы состояний строятся для единственного класса и 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писывают поведение единственного объекта.</w:t>
      </w:r>
    </w:p>
    <w:p w14:paraId="56AF6949" w14:textId="77777777" w:rsidR="00916100" w:rsidRDefault="00AD58EA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Диаграмма состояний представляет собой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>граф состояний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в которых может находиться объект и связей между ними.</w:t>
      </w:r>
    </w:p>
    <w:p w14:paraId="22670AB6" w14:textId="77777777" w:rsidR="00916100" w:rsidRPr="006E2A06" w:rsidRDefault="00AD58EA">
      <w:pPr>
        <w:pStyle w:val="Textbody"/>
        <w:spacing w:after="142" w:line="240" w:lineRule="auto"/>
        <w:ind w:firstLine="567"/>
        <w:jc w:val="both"/>
        <w:rPr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6192" behindDoc="0" locked="0" layoutInCell="1" allowOverlap="1" wp14:anchorId="1F542FE1" wp14:editId="7BBD8015">
            <wp:simplePos x="0" y="0"/>
            <wp:positionH relativeFrom="column">
              <wp:posOffset>-518163</wp:posOffset>
            </wp:positionH>
            <wp:positionV relativeFrom="paragraph">
              <wp:posOffset>5084</wp:posOffset>
            </wp:positionV>
            <wp:extent cx="5800725" cy="2162171"/>
            <wp:effectExtent l="0" t="0" r="9525" b="0"/>
            <wp:wrapSquare wrapText="bothSides"/>
            <wp:docPr id="5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31172" t="33672" r="6989" b="3518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621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6129EE3" w14:textId="77777777" w:rsidR="00916100" w:rsidRDefault="00916100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b/>
          <w:sz w:val="32"/>
          <w:szCs w:val="28"/>
          <w:lang w:val="ru-RU"/>
        </w:rPr>
      </w:pPr>
    </w:p>
    <w:p w14:paraId="73666233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39D22268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4D7ECE91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14C761E7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40038A7F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62E51116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08CD68DD" w14:textId="77777777" w:rsidR="00916100" w:rsidRDefault="00916100">
      <w:pPr>
        <w:rPr>
          <w:rFonts w:ascii="Times New Roman" w:hAnsi="Times New Roman" w:cs="Times New Roman"/>
          <w:b/>
          <w:sz w:val="32"/>
          <w:szCs w:val="28"/>
        </w:rPr>
      </w:pPr>
    </w:p>
    <w:p w14:paraId="4B3CA107" w14:textId="77777777" w:rsidR="00916100" w:rsidRDefault="00AD5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Диаграмма состояний</w:t>
      </w:r>
    </w:p>
    <w:p w14:paraId="6FFA72F7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6195D5F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61FF83A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382A681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63A901C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FB7559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75A7BE2" w14:textId="77777777" w:rsidR="00916100" w:rsidRDefault="00AD58E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4.Разработка информационной системы.</w:t>
      </w:r>
    </w:p>
    <w:p w14:paraId="454F6FA2" w14:textId="77777777" w:rsidR="00916100" w:rsidRDefault="00AD58E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4.1 Описание </w:t>
      </w:r>
      <w:r>
        <w:rPr>
          <w:rFonts w:ascii="Times New Roman" w:hAnsi="Times New Roman" w:cs="Times New Roman"/>
          <w:b/>
          <w:sz w:val="32"/>
          <w:szCs w:val="28"/>
        </w:rPr>
        <w:t>структуры информационной системы</w:t>
      </w:r>
    </w:p>
    <w:p w14:paraId="137A6E39" w14:textId="77777777" w:rsidR="00916100" w:rsidRDefault="00AD58EA">
      <w:pPr>
        <w:pStyle w:val="Textbody"/>
        <w:spacing w:after="142" w:line="240" w:lineRule="auto"/>
        <w:ind w:firstLine="567"/>
        <w:jc w:val="both"/>
      </w:pPr>
      <w:r>
        <w:rPr>
          <w:rFonts w:ascii="Times New Roman" w:hAnsi="Times New Roman"/>
          <w:color w:val="000000"/>
          <w:sz w:val="28"/>
          <w:szCs w:val="32"/>
          <w:lang w:val="ru-RU"/>
        </w:rPr>
        <w:t>При запуске приложения пользователь видит форму авторизации, содержащую в себе два поля (логин и пароль) и кнопки «Вход» и «Регистрация». При успешной авторизации пользователю открывается доступ к интерфейсу, если пользоват</w:t>
      </w:r>
      <w:r>
        <w:rPr>
          <w:rFonts w:ascii="Times New Roman" w:hAnsi="Times New Roman"/>
          <w:color w:val="000000"/>
          <w:sz w:val="28"/>
          <w:szCs w:val="32"/>
          <w:lang w:val="ru-RU"/>
        </w:rPr>
        <w:t xml:space="preserve">ель не </w:t>
      </w:r>
      <w:proofErr w:type="gramStart"/>
      <w:r>
        <w:rPr>
          <w:rFonts w:ascii="Times New Roman" w:hAnsi="Times New Roman"/>
          <w:color w:val="000000"/>
          <w:sz w:val="28"/>
          <w:szCs w:val="32"/>
          <w:lang w:val="ru-RU"/>
        </w:rPr>
        <w:t>зарегистрирован</w:t>
      </w:r>
      <w:proofErr w:type="gramEnd"/>
      <w:r>
        <w:rPr>
          <w:rFonts w:ascii="Times New Roman" w:hAnsi="Times New Roman"/>
          <w:color w:val="000000"/>
          <w:sz w:val="28"/>
          <w:szCs w:val="32"/>
          <w:lang w:val="ru-RU"/>
        </w:rPr>
        <w:t xml:space="preserve"> то открывается форма регистрации после чего необходимо пройти авторизацию. На появившейся после успешной авторизации форме пользователь может выбрать доступные ему пункты меню для переключения между формами. По нажатию на каждый из п</w:t>
      </w:r>
      <w:r>
        <w:rPr>
          <w:rFonts w:ascii="Times New Roman" w:hAnsi="Times New Roman"/>
          <w:color w:val="000000"/>
          <w:sz w:val="28"/>
          <w:szCs w:val="32"/>
          <w:lang w:val="ru-RU"/>
        </w:rPr>
        <w:t xml:space="preserve">унктов меню, отвечающий за свои функции, открывается выбранная форма. Для разных ролей пользователя реализованы свои меню, то есть для пользователя с ролью </w:t>
      </w:r>
      <w:r>
        <w:rPr>
          <w:rFonts w:ascii="Times New Roman" w:hAnsi="Times New Roman"/>
          <w:color w:val="000000"/>
          <w:sz w:val="28"/>
          <w:szCs w:val="32"/>
        </w:rPr>
        <w:t>User</w:t>
      </w:r>
      <w:r>
        <w:rPr>
          <w:rFonts w:ascii="Times New Roman" w:hAnsi="Times New Roman"/>
          <w:color w:val="000000"/>
          <w:sz w:val="28"/>
          <w:szCs w:val="32"/>
          <w:lang w:val="ru-RU"/>
        </w:rPr>
        <w:t xml:space="preserve"> реализовано соответствующее меню, соответственно для пользователя с ролью </w:t>
      </w:r>
      <w:r>
        <w:rPr>
          <w:rFonts w:ascii="Times New Roman" w:hAnsi="Times New Roman"/>
          <w:color w:val="000000"/>
          <w:sz w:val="28"/>
          <w:szCs w:val="32"/>
        </w:rPr>
        <w:t>Admin</w:t>
      </w:r>
      <w:r>
        <w:rPr>
          <w:rFonts w:ascii="Times New Roman" w:hAnsi="Times New Roman"/>
          <w:color w:val="000000"/>
          <w:sz w:val="28"/>
          <w:szCs w:val="32"/>
          <w:lang w:val="ru-RU"/>
        </w:rPr>
        <w:t xml:space="preserve"> реализовано отд</w:t>
      </w:r>
      <w:r>
        <w:rPr>
          <w:rFonts w:ascii="Times New Roman" w:hAnsi="Times New Roman"/>
          <w:color w:val="000000"/>
          <w:sz w:val="28"/>
          <w:szCs w:val="32"/>
          <w:lang w:val="ru-RU"/>
        </w:rPr>
        <w:t>ельное меню;</w:t>
      </w:r>
    </w:p>
    <w:p w14:paraId="5AE34869" w14:textId="77777777" w:rsidR="00916100" w:rsidRDefault="00AD58EA">
      <w:pPr>
        <w:pStyle w:val="Textbody"/>
        <w:spacing w:after="142" w:line="240" w:lineRule="auto"/>
        <w:jc w:val="both"/>
        <w:rPr>
          <w:rFonts w:ascii="Times New Roman" w:hAnsi="Times New Roman"/>
          <w:b/>
          <w:color w:val="000000"/>
          <w:sz w:val="32"/>
          <w:szCs w:val="32"/>
          <w:lang w:val="ru-RU"/>
        </w:rPr>
      </w:pPr>
      <w:r>
        <w:rPr>
          <w:rFonts w:ascii="Times New Roman" w:hAnsi="Times New Roman"/>
          <w:b/>
          <w:color w:val="000000"/>
          <w:sz w:val="32"/>
          <w:szCs w:val="32"/>
          <w:lang w:val="ru-RU"/>
        </w:rPr>
        <w:t>4.2 Разработка графического пользовательского интерфейса</w:t>
      </w:r>
    </w:p>
    <w:p w14:paraId="5C5DDDD4" w14:textId="77777777" w:rsidR="00916100" w:rsidRPr="006E2A06" w:rsidRDefault="00AD58EA">
      <w:pPr>
        <w:pStyle w:val="Textbody"/>
        <w:spacing w:after="0" w:line="240" w:lineRule="auto"/>
        <w:ind w:firstLine="567"/>
        <w:jc w:val="both"/>
        <w:rPr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Для создания графического интерфейса использовался пакет </w:t>
      </w:r>
      <w:r>
        <w:rPr>
          <w:rFonts w:ascii="Times New Roman" w:hAnsi="Times New Roman"/>
          <w:color w:val="000000"/>
          <w:sz w:val="28"/>
          <w:szCs w:val="28"/>
        </w:rPr>
        <w:t>Swing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, так как является основой для большинства современных графический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приложений  </w:t>
      </w:r>
      <w:r>
        <w:rPr>
          <w:rFonts w:ascii="Times New Roman" w:hAnsi="Times New Roman"/>
          <w:color w:val="000000"/>
          <w:sz w:val="28"/>
          <w:szCs w:val="28"/>
        </w:rPr>
        <w:t>Java</w:t>
      </w:r>
      <w:proofErr w:type="gramEnd"/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.  </w:t>
      </w:r>
    </w:p>
    <w:p w14:paraId="1813E742" w14:textId="77777777" w:rsidR="00916100" w:rsidRDefault="00AD58EA">
      <w:pPr>
        <w:pStyle w:val="Textbody"/>
        <w:numPr>
          <w:ilvl w:val="0"/>
          <w:numId w:val="6"/>
        </w:numPr>
        <w:spacing w:after="142" w:line="240" w:lineRule="auto"/>
        <w:jc w:val="both"/>
      </w:pPr>
      <w:r>
        <w:rPr>
          <w:rFonts w:ascii="Times New Roman" w:hAnsi="Times New Roman"/>
          <w:sz w:val="28"/>
          <w:szCs w:val="32"/>
          <w:lang w:val="ru-RU"/>
        </w:rPr>
        <w:t>Интерфейс меню авторизации</w:t>
      </w:r>
    </w:p>
    <w:p w14:paraId="4E9B8F44" w14:textId="77777777" w:rsidR="00916100" w:rsidRDefault="00AD58EA">
      <w:pPr>
        <w:pStyle w:val="Textbody"/>
        <w:numPr>
          <w:ilvl w:val="0"/>
          <w:numId w:val="6"/>
        </w:numPr>
        <w:spacing w:after="142" w:line="240" w:lineRule="auto"/>
        <w:jc w:val="both"/>
      </w:pPr>
      <w:r>
        <w:rPr>
          <w:rFonts w:ascii="Times New Roman" w:hAnsi="Times New Roman"/>
          <w:sz w:val="28"/>
          <w:szCs w:val="32"/>
          <w:lang w:val="ru-RU"/>
        </w:rPr>
        <w:t>Интерфейс меню регистрации</w:t>
      </w:r>
    </w:p>
    <w:p w14:paraId="40D3F7B3" w14:textId="77777777" w:rsidR="00916100" w:rsidRPr="006E2A06" w:rsidRDefault="00AD58EA">
      <w:pPr>
        <w:pStyle w:val="Textbody"/>
        <w:numPr>
          <w:ilvl w:val="0"/>
          <w:numId w:val="6"/>
        </w:numPr>
        <w:spacing w:after="0" w:line="24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Интерфейс меню пользователя с ролью </w:t>
      </w:r>
      <w:r>
        <w:rPr>
          <w:rFonts w:ascii="Times New Roman" w:hAnsi="Times New Roman"/>
          <w:sz w:val="28"/>
          <w:szCs w:val="28"/>
        </w:rPr>
        <w:t>user</w:t>
      </w:r>
    </w:p>
    <w:p w14:paraId="1ED25942" w14:textId="77777777" w:rsidR="00916100" w:rsidRPr="006E2A06" w:rsidRDefault="00AD58EA">
      <w:pPr>
        <w:pStyle w:val="Textbody"/>
        <w:numPr>
          <w:ilvl w:val="0"/>
          <w:numId w:val="6"/>
        </w:numPr>
        <w:spacing w:after="0" w:line="24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Интерфейс меню пользователя с ролью </w:t>
      </w:r>
      <w:r>
        <w:rPr>
          <w:rFonts w:ascii="Times New Roman" w:hAnsi="Times New Roman"/>
          <w:sz w:val="28"/>
          <w:szCs w:val="28"/>
        </w:rPr>
        <w:t>admin</w:t>
      </w:r>
    </w:p>
    <w:p w14:paraId="06B6FA8B" w14:textId="77777777" w:rsidR="00916100" w:rsidRDefault="00AD58EA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Интерфейсы для пользователя:</w:t>
      </w:r>
    </w:p>
    <w:p w14:paraId="34B65780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Издания</w:t>
      </w:r>
    </w:p>
    <w:p w14:paraId="52479B65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Подписки</w:t>
      </w:r>
    </w:p>
    <w:p w14:paraId="20215FFD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Учётная запись</w:t>
      </w:r>
    </w:p>
    <w:p w14:paraId="3B6C2EC6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Доставка</w:t>
      </w:r>
    </w:p>
    <w:p w14:paraId="404B2ECE" w14:textId="77777777" w:rsidR="00916100" w:rsidRDefault="00AD58EA">
      <w:pPr>
        <w:pStyle w:val="Textbody"/>
        <w:spacing w:after="142" w:line="240" w:lineRule="auto"/>
        <w:ind w:firstLine="567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Интерфейсы для администратора:</w:t>
      </w:r>
    </w:p>
    <w:p w14:paraId="1F4F7C9D" w14:textId="77777777" w:rsidR="00916100" w:rsidRDefault="00AD58EA">
      <w:pPr>
        <w:pStyle w:val="Textbody"/>
        <w:numPr>
          <w:ilvl w:val="0"/>
          <w:numId w:val="8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Данные для входа</w:t>
      </w:r>
    </w:p>
    <w:p w14:paraId="476C5C77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Издания</w:t>
      </w:r>
    </w:p>
    <w:p w14:paraId="23241B5F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Подписки</w:t>
      </w:r>
    </w:p>
    <w:p w14:paraId="3B3AD2B2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Данные пользователей</w:t>
      </w:r>
    </w:p>
    <w:p w14:paraId="5AB1BF91" w14:textId="77777777" w:rsidR="00916100" w:rsidRDefault="00AD58EA">
      <w:pPr>
        <w:pStyle w:val="Textbody"/>
        <w:numPr>
          <w:ilvl w:val="0"/>
          <w:numId w:val="7"/>
        </w:numPr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Интерфейс меню Доставка</w:t>
      </w:r>
    </w:p>
    <w:p w14:paraId="700F13C3" w14:textId="77777777" w:rsidR="00916100" w:rsidRDefault="00916100">
      <w:pPr>
        <w:pStyle w:val="Textbody"/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</w:p>
    <w:p w14:paraId="0D7603DF" w14:textId="77777777" w:rsidR="00916100" w:rsidRDefault="00916100">
      <w:pPr>
        <w:pStyle w:val="Textbody"/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</w:p>
    <w:p w14:paraId="037F4860" w14:textId="77777777" w:rsidR="00916100" w:rsidRDefault="00916100">
      <w:pPr>
        <w:pStyle w:val="Textbody"/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</w:p>
    <w:p w14:paraId="45082D7E" w14:textId="77777777" w:rsidR="00916100" w:rsidRDefault="00AD58EA">
      <w:pPr>
        <w:pStyle w:val="Textbody"/>
        <w:spacing w:after="142" w:line="240" w:lineRule="auto"/>
        <w:jc w:val="center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Задание 1</w:t>
      </w:r>
    </w:p>
    <w:p w14:paraId="65C61177" w14:textId="77777777" w:rsidR="00916100" w:rsidRDefault="00AD58EA">
      <w:pPr>
        <w:pStyle w:val="Textbody"/>
        <w:spacing w:after="142" w:line="240" w:lineRule="auto"/>
        <w:ind w:firstLine="567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 xml:space="preserve">Реализовать вывод популярных изданий (большее кол-во подписок на </w:t>
      </w:r>
      <w:r>
        <w:rPr>
          <w:rFonts w:ascii="Times New Roman" w:hAnsi="Times New Roman"/>
          <w:sz w:val="28"/>
          <w:szCs w:val="32"/>
          <w:lang w:val="ru-RU"/>
        </w:rPr>
        <w:t>данный момент)</w:t>
      </w:r>
    </w:p>
    <w:p w14:paraId="7A98E223" w14:textId="77777777" w:rsidR="00916100" w:rsidRDefault="00AD58EA">
      <w:pPr>
        <w:pStyle w:val="Textbody"/>
        <w:spacing w:after="142" w:line="240" w:lineRule="auto"/>
      </w:pPr>
      <w:r>
        <w:rPr>
          <w:noProof/>
          <w:lang w:val="ru-RU" w:eastAsia="ru-RU" w:bidi="ar-SA"/>
        </w:rPr>
        <w:drawing>
          <wp:inline distT="0" distB="0" distL="0" distR="0" wp14:anchorId="2FE7B26C" wp14:editId="66B49866">
            <wp:extent cx="4317824" cy="3427546"/>
            <wp:effectExtent l="0" t="0" r="6526" b="1454"/>
            <wp:docPr id="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l="36237" t="17104" r="32657" b="38996"/>
                    <a:stretch>
                      <a:fillRect/>
                    </a:stretch>
                  </pic:blipFill>
                  <pic:spPr>
                    <a:xfrm>
                      <a:off x="0" y="0"/>
                      <a:ext cx="4317824" cy="34275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2845BC" w14:textId="77777777" w:rsidR="00916100" w:rsidRDefault="00AD58EA">
      <w:pPr>
        <w:pStyle w:val="Textbody"/>
        <w:spacing w:after="142" w:line="240" w:lineRule="auto"/>
        <w:ind w:firstLine="567"/>
      </w:pPr>
      <w:r>
        <w:rPr>
          <w:rFonts w:ascii="Times New Roman" w:hAnsi="Times New Roman"/>
          <w:b/>
          <w:sz w:val="28"/>
          <w:szCs w:val="32"/>
          <w:lang w:val="ru-RU"/>
        </w:rPr>
        <w:lastRenderedPageBreak/>
        <w:t>Код</w:t>
      </w:r>
      <w:r>
        <w:rPr>
          <w:rFonts w:ascii="Times New Roman" w:hAnsi="Times New Roman"/>
          <w:b/>
          <w:sz w:val="28"/>
          <w:szCs w:val="32"/>
        </w:rPr>
        <w:t xml:space="preserve"> </w:t>
      </w:r>
      <w:r>
        <w:rPr>
          <w:rFonts w:ascii="Times New Roman" w:hAnsi="Times New Roman"/>
          <w:b/>
          <w:sz w:val="28"/>
          <w:szCs w:val="32"/>
          <w:lang w:val="ru-RU"/>
        </w:rPr>
        <w:t>реализации</w:t>
      </w:r>
    </w:p>
    <w:p w14:paraId="62082239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public class </w:t>
      </w:r>
      <w:proofErr w:type="spellStart"/>
      <w:r>
        <w:rPr>
          <w:rFonts w:ascii="Times New Roman" w:hAnsi="Times New Roman"/>
          <w:sz w:val="28"/>
          <w:szCs w:val="32"/>
        </w:rPr>
        <w:t>EditionsForm</w:t>
      </w:r>
      <w:proofErr w:type="spellEnd"/>
      <w:r>
        <w:rPr>
          <w:rFonts w:ascii="Times New Roman" w:hAnsi="Times New Roman"/>
          <w:sz w:val="28"/>
          <w:szCs w:val="32"/>
        </w:rPr>
        <w:t xml:space="preserve"> extends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javax.swing</w:t>
      </w:r>
      <w:proofErr w:type="gramEnd"/>
      <w:r>
        <w:rPr>
          <w:rFonts w:ascii="Times New Roman" w:hAnsi="Times New Roman"/>
          <w:sz w:val="28"/>
          <w:szCs w:val="32"/>
        </w:rPr>
        <w:t>.JFrame</w:t>
      </w:r>
      <w:proofErr w:type="spellEnd"/>
      <w:r>
        <w:rPr>
          <w:rFonts w:ascii="Times New Roman" w:hAnsi="Times New Roman"/>
          <w:sz w:val="28"/>
          <w:szCs w:val="32"/>
        </w:rPr>
        <w:t xml:space="preserve"> {</w:t>
      </w:r>
    </w:p>
    <w:p w14:paraId="6D15D83E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private </w:t>
      </w:r>
      <w:proofErr w:type="spellStart"/>
      <w:r>
        <w:rPr>
          <w:rFonts w:ascii="Times New Roman" w:hAnsi="Times New Roman"/>
          <w:sz w:val="28"/>
          <w:szCs w:val="32"/>
        </w:rPr>
        <w:t>ResultSet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rs</w:t>
      </w:r>
      <w:proofErr w:type="spellEnd"/>
      <w:r>
        <w:rPr>
          <w:rFonts w:ascii="Times New Roman" w:hAnsi="Times New Roman"/>
          <w:sz w:val="28"/>
          <w:szCs w:val="32"/>
        </w:rPr>
        <w:t>;</w:t>
      </w:r>
    </w:p>
    <w:p w14:paraId="7A15C62B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private </w:t>
      </w:r>
      <w:proofErr w:type="spellStart"/>
      <w:r>
        <w:rPr>
          <w:rFonts w:ascii="Times New Roman" w:hAnsi="Times New Roman"/>
          <w:sz w:val="28"/>
          <w:szCs w:val="32"/>
        </w:rPr>
        <w:t>boolean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insertStr</w:t>
      </w:r>
      <w:proofErr w:type="spellEnd"/>
      <w:r>
        <w:rPr>
          <w:rFonts w:ascii="Times New Roman" w:hAnsi="Times New Roman"/>
          <w:sz w:val="28"/>
          <w:szCs w:val="32"/>
        </w:rPr>
        <w:t>;</w:t>
      </w:r>
    </w:p>
    <w:p w14:paraId="3060655F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/**</w:t>
      </w:r>
    </w:p>
    <w:p w14:paraId="7D1DA9D3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* Creates new form </w:t>
      </w:r>
      <w:proofErr w:type="spellStart"/>
      <w:r>
        <w:rPr>
          <w:rFonts w:ascii="Times New Roman" w:hAnsi="Times New Roman"/>
          <w:sz w:val="28"/>
          <w:szCs w:val="32"/>
        </w:rPr>
        <w:t>SubscribeForm</w:t>
      </w:r>
      <w:proofErr w:type="spellEnd"/>
    </w:p>
    <w:p w14:paraId="76090C52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* @throws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java.lang</w:t>
      </w:r>
      <w:proofErr w:type="gramEnd"/>
      <w:r>
        <w:rPr>
          <w:rFonts w:ascii="Times New Roman" w:hAnsi="Times New Roman"/>
          <w:sz w:val="28"/>
          <w:szCs w:val="32"/>
        </w:rPr>
        <w:t>.Exception</w:t>
      </w:r>
      <w:proofErr w:type="spellEnd"/>
    </w:p>
    <w:p w14:paraId="542A8B9E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*/</w:t>
      </w:r>
    </w:p>
    <w:p w14:paraId="7F3B008A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public </w:t>
      </w:r>
      <w:proofErr w:type="spellStart"/>
      <w:r>
        <w:rPr>
          <w:rFonts w:ascii="Times New Roman" w:hAnsi="Times New Roman"/>
          <w:sz w:val="28"/>
          <w:szCs w:val="32"/>
        </w:rPr>
        <w:t>EditionsForm</w:t>
      </w:r>
      <w:proofErr w:type="spellEnd"/>
      <w:r>
        <w:rPr>
          <w:rFonts w:ascii="Times New Roman" w:hAnsi="Times New Roman"/>
          <w:sz w:val="28"/>
          <w:szCs w:val="32"/>
        </w:rPr>
        <w:t xml:space="preserve"> () </w:t>
      </w:r>
      <w:proofErr w:type="gramStart"/>
      <w:r>
        <w:rPr>
          <w:rFonts w:ascii="Times New Roman" w:hAnsi="Times New Roman"/>
          <w:sz w:val="28"/>
          <w:szCs w:val="32"/>
        </w:rPr>
        <w:t>throws  Exception</w:t>
      </w:r>
      <w:proofErr w:type="gramEnd"/>
      <w:r>
        <w:rPr>
          <w:rFonts w:ascii="Times New Roman" w:hAnsi="Times New Roman"/>
          <w:sz w:val="28"/>
          <w:szCs w:val="32"/>
        </w:rPr>
        <w:t>{</w:t>
      </w:r>
    </w:p>
    <w:p w14:paraId="1590ADAA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</w:t>
      </w:r>
      <w:proofErr w:type="spellStart"/>
      <w:r>
        <w:rPr>
          <w:rFonts w:ascii="Times New Roman" w:hAnsi="Times New Roman"/>
          <w:sz w:val="28"/>
          <w:szCs w:val="32"/>
        </w:rPr>
        <w:t>mdbc</w:t>
      </w:r>
      <w:proofErr w:type="spellEnd"/>
      <w:r>
        <w:rPr>
          <w:rFonts w:ascii="Times New Roman" w:hAnsi="Times New Roman"/>
          <w:sz w:val="28"/>
          <w:szCs w:val="32"/>
        </w:rPr>
        <w:t xml:space="preserve">=new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MyDBConnection</w:t>
      </w:r>
      <w:proofErr w:type="spellEnd"/>
      <w:r>
        <w:rPr>
          <w:rFonts w:ascii="Times New Roman" w:hAnsi="Times New Roman"/>
          <w:sz w:val="28"/>
          <w:szCs w:val="32"/>
        </w:rPr>
        <w:t>(</w:t>
      </w:r>
      <w:proofErr w:type="gramEnd"/>
      <w:r>
        <w:rPr>
          <w:rFonts w:ascii="Times New Roman" w:hAnsi="Times New Roman"/>
          <w:sz w:val="28"/>
          <w:szCs w:val="32"/>
        </w:rPr>
        <w:t>);</w:t>
      </w:r>
    </w:p>
    <w:p w14:paraId="6A630C3A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mdbc.init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>();</w:t>
      </w:r>
    </w:p>
    <w:p w14:paraId="74D8F31F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Connection conn=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mdbc.getMyConnection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>();</w:t>
      </w:r>
    </w:p>
    <w:p w14:paraId="41F3D53D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</w:t>
      </w:r>
      <w:proofErr w:type="spellStart"/>
      <w:r>
        <w:rPr>
          <w:rFonts w:ascii="Times New Roman" w:hAnsi="Times New Roman"/>
          <w:sz w:val="28"/>
          <w:szCs w:val="32"/>
        </w:rPr>
        <w:t>stmt</w:t>
      </w:r>
      <w:proofErr w:type="spellEnd"/>
      <w:r>
        <w:rPr>
          <w:rFonts w:ascii="Times New Roman" w:hAnsi="Times New Roman"/>
          <w:sz w:val="28"/>
          <w:szCs w:val="32"/>
        </w:rPr>
        <w:t xml:space="preserve">=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conn.createStatement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 xml:space="preserve">();  </w:t>
      </w:r>
    </w:p>
    <w:p w14:paraId="42484B12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initComponents</w:t>
      </w:r>
      <w:proofErr w:type="spellEnd"/>
      <w:r>
        <w:rPr>
          <w:rFonts w:ascii="Times New Roman" w:hAnsi="Times New Roman"/>
          <w:sz w:val="28"/>
          <w:szCs w:val="32"/>
        </w:rPr>
        <w:t>(</w:t>
      </w:r>
      <w:proofErr w:type="gramEnd"/>
      <w:r>
        <w:rPr>
          <w:rFonts w:ascii="Times New Roman" w:hAnsi="Times New Roman"/>
          <w:sz w:val="28"/>
          <w:szCs w:val="32"/>
        </w:rPr>
        <w:t>);</w:t>
      </w:r>
    </w:p>
    <w:p w14:paraId="6A74B712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}</w:t>
      </w:r>
    </w:p>
    <w:p w14:paraId="1AA01CF6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public </w:t>
      </w:r>
      <w:proofErr w:type="spellStart"/>
      <w:r>
        <w:rPr>
          <w:rFonts w:ascii="Times New Roman" w:hAnsi="Times New Roman"/>
          <w:sz w:val="28"/>
          <w:szCs w:val="32"/>
        </w:rPr>
        <w:t>ResultSet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getResultFromEd</w:t>
      </w:r>
      <w:proofErr w:type="spellEnd"/>
      <w:r>
        <w:rPr>
          <w:rFonts w:ascii="Times New Roman" w:hAnsi="Times New Roman"/>
          <w:sz w:val="28"/>
          <w:szCs w:val="32"/>
        </w:rPr>
        <w:t>(</w:t>
      </w:r>
      <w:proofErr w:type="gramEnd"/>
      <w:r>
        <w:rPr>
          <w:rFonts w:ascii="Times New Roman" w:hAnsi="Times New Roman"/>
          <w:sz w:val="28"/>
          <w:szCs w:val="32"/>
        </w:rPr>
        <w:t xml:space="preserve">) {   </w:t>
      </w:r>
    </w:p>
    <w:p w14:paraId="0B83C0AB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spellStart"/>
      <w:r>
        <w:rPr>
          <w:rFonts w:ascii="Times New Roman" w:hAnsi="Times New Roman"/>
          <w:sz w:val="28"/>
          <w:szCs w:val="32"/>
        </w:rPr>
        <w:t>ResultSet</w:t>
      </w:r>
      <w:proofErr w:type="spellEnd"/>
      <w:r>
        <w:rPr>
          <w:rFonts w:ascii="Times New Roman" w:hAnsi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</w:rPr>
        <w:t>rs</w:t>
      </w:r>
      <w:proofErr w:type="spellEnd"/>
      <w:r>
        <w:rPr>
          <w:rFonts w:ascii="Times New Roman" w:hAnsi="Times New Roman"/>
          <w:sz w:val="28"/>
          <w:szCs w:val="32"/>
        </w:rPr>
        <w:t>=null;</w:t>
      </w:r>
    </w:p>
    <w:p w14:paraId="5883158B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gramStart"/>
      <w:r>
        <w:rPr>
          <w:rFonts w:ascii="Times New Roman" w:hAnsi="Times New Roman"/>
          <w:sz w:val="28"/>
          <w:szCs w:val="32"/>
        </w:rPr>
        <w:t>try{</w:t>
      </w:r>
      <w:proofErr w:type="gramEnd"/>
    </w:p>
    <w:p w14:paraId="37DE62E4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32"/>
        </w:rPr>
        <w:t>rs</w:t>
      </w:r>
      <w:proofErr w:type="spellEnd"/>
      <w:r>
        <w:rPr>
          <w:rFonts w:ascii="Times New Roman" w:hAnsi="Times New Roman"/>
          <w:sz w:val="28"/>
          <w:szCs w:val="32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stmt.executeQuery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>("Select * from Editions ORDER BY `Editions`.`</w:t>
      </w:r>
      <w:proofErr w:type="spellStart"/>
      <w:r>
        <w:rPr>
          <w:rFonts w:ascii="Times New Roman" w:hAnsi="Times New Roman"/>
          <w:sz w:val="28"/>
          <w:szCs w:val="32"/>
        </w:rPr>
        <w:t>cnt</w:t>
      </w:r>
      <w:proofErr w:type="spellEnd"/>
      <w:r>
        <w:rPr>
          <w:rFonts w:ascii="Times New Roman" w:hAnsi="Times New Roman"/>
          <w:sz w:val="28"/>
          <w:szCs w:val="32"/>
        </w:rPr>
        <w:t>` DESC");        }</w:t>
      </w:r>
    </w:p>
    <w:p w14:paraId="6984A628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gramStart"/>
      <w:r>
        <w:rPr>
          <w:rFonts w:ascii="Times New Roman" w:hAnsi="Times New Roman"/>
          <w:sz w:val="28"/>
          <w:szCs w:val="32"/>
        </w:rPr>
        <w:t>catch(</w:t>
      </w:r>
      <w:proofErr w:type="spellStart"/>
      <w:proofErr w:type="gramEnd"/>
      <w:r>
        <w:rPr>
          <w:rFonts w:ascii="Times New Roman" w:hAnsi="Times New Roman"/>
          <w:sz w:val="28"/>
          <w:szCs w:val="32"/>
        </w:rPr>
        <w:t>SQLException</w:t>
      </w:r>
      <w:proofErr w:type="spellEnd"/>
      <w:r>
        <w:rPr>
          <w:rFonts w:ascii="Times New Roman" w:hAnsi="Times New Roman"/>
          <w:sz w:val="28"/>
          <w:szCs w:val="32"/>
        </w:rPr>
        <w:t xml:space="preserve"> e){</w:t>
      </w:r>
    </w:p>
    <w:p w14:paraId="20E74ADD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this.dispose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 xml:space="preserve">(); </w:t>
      </w:r>
    </w:p>
    <w:p w14:paraId="642FBD33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        new </w:t>
      </w:r>
      <w:proofErr w:type="spellStart"/>
      <w:proofErr w:type="gramStart"/>
      <w:r>
        <w:rPr>
          <w:rFonts w:ascii="Times New Roman" w:hAnsi="Times New Roman"/>
          <w:sz w:val="28"/>
          <w:szCs w:val="32"/>
        </w:rPr>
        <w:t>message.errorCON</w:t>
      </w:r>
      <w:proofErr w:type="spellEnd"/>
      <w:proofErr w:type="gramEnd"/>
      <w:r>
        <w:rPr>
          <w:rFonts w:ascii="Times New Roman" w:hAnsi="Times New Roman"/>
          <w:sz w:val="28"/>
          <w:szCs w:val="32"/>
        </w:rPr>
        <w:t>().</w:t>
      </w:r>
      <w:proofErr w:type="spellStart"/>
      <w:r>
        <w:rPr>
          <w:rFonts w:ascii="Times New Roman" w:hAnsi="Times New Roman"/>
          <w:sz w:val="28"/>
          <w:szCs w:val="32"/>
        </w:rPr>
        <w:t>setVisible</w:t>
      </w:r>
      <w:proofErr w:type="spellEnd"/>
      <w:r>
        <w:rPr>
          <w:rFonts w:ascii="Times New Roman" w:hAnsi="Times New Roman"/>
          <w:sz w:val="28"/>
          <w:szCs w:val="32"/>
        </w:rPr>
        <w:t>(true);</w:t>
      </w:r>
    </w:p>
    <w:p w14:paraId="167A4138" w14:textId="77777777" w:rsidR="00916100" w:rsidRPr="006E2A06" w:rsidRDefault="00AD58EA">
      <w:pPr>
        <w:pStyle w:val="Textbody"/>
        <w:spacing w:after="142" w:line="240" w:lineRule="auto"/>
        <w:rPr>
          <w:lang w:val="ru-RU"/>
        </w:rPr>
      </w:pPr>
      <w:r>
        <w:rPr>
          <w:rFonts w:ascii="Times New Roman" w:hAnsi="Times New Roman"/>
          <w:sz w:val="28"/>
          <w:szCs w:val="32"/>
        </w:rPr>
        <w:t xml:space="preserve">        </w:t>
      </w:r>
      <w:proofErr w:type="gramStart"/>
      <w:r>
        <w:rPr>
          <w:rFonts w:ascii="Times New Roman" w:hAnsi="Times New Roman"/>
          <w:sz w:val="28"/>
          <w:szCs w:val="32"/>
          <w:lang w:val="ru-RU"/>
        </w:rPr>
        <w:t xml:space="preserve">}   </w:t>
      </w:r>
      <w:proofErr w:type="gramEnd"/>
      <w:r>
        <w:rPr>
          <w:rFonts w:ascii="Times New Roman" w:hAnsi="Times New Roman"/>
          <w:sz w:val="28"/>
          <w:szCs w:val="32"/>
          <w:lang w:val="ru-RU"/>
        </w:rPr>
        <w:t xml:space="preserve">    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return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32"/>
          <w:lang w:val="ru-RU"/>
        </w:rPr>
        <w:t>rs</w:t>
      </w:r>
      <w:proofErr w:type="spellEnd"/>
      <w:r>
        <w:rPr>
          <w:rFonts w:ascii="Times New Roman" w:hAnsi="Times New Roman"/>
          <w:sz w:val="28"/>
          <w:szCs w:val="32"/>
          <w:lang w:val="ru-RU"/>
        </w:rPr>
        <w:t xml:space="preserve">;   </w:t>
      </w:r>
    </w:p>
    <w:p w14:paraId="6B24C633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 xml:space="preserve">    }</w:t>
      </w:r>
    </w:p>
    <w:p w14:paraId="7CD48FF4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01A3868B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796D428E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6F9F4D67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4D694B8C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5B841FB0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76C07701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50A259EC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7F60969C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377EE3BF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19F3E0A5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3BFDCDA4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12C6F328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756B128E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27B3C74D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36F1963C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6D1D5DA7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1A9EB20D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5521633B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7CE8A559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041C3C26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4A3C382C" w14:textId="77777777" w:rsidR="00916100" w:rsidRDefault="00916100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</w:p>
    <w:p w14:paraId="0343DCEF" w14:textId="77777777" w:rsidR="00916100" w:rsidRDefault="00AD58EA">
      <w:pPr>
        <w:pStyle w:val="Textbody"/>
        <w:spacing w:after="142" w:line="240" w:lineRule="auto"/>
        <w:jc w:val="center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Задание 2</w:t>
      </w:r>
    </w:p>
    <w:p w14:paraId="5D7F7458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>Реализовать оформление подписки на издание.</w:t>
      </w:r>
    </w:p>
    <w:p w14:paraId="7D9F44A9" w14:textId="77777777" w:rsidR="00916100" w:rsidRPr="006E2A06" w:rsidRDefault="00AD58EA">
      <w:pPr>
        <w:pStyle w:val="Textbody"/>
        <w:spacing w:after="142" w:line="240" w:lineRule="auto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63360" behindDoc="0" locked="0" layoutInCell="1" allowOverlap="1" wp14:anchorId="39475F9D" wp14:editId="022BECB8">
            <wp:simplePos x="0" y="0"/>
            <wp:positionH relativeFrom="column">
              <wp:posOffset>-3813</wp:posOffset>
            </wp:positionH>
            <wp:positionV relativeFrom="paragraph">
              <wp:posOffset>33018</wp:posOffset>
            </wp:positionV>
            <wp:extent cx="2647946" cy="2901318"/>
            <wp:effectExtent l="0" t="0" r="4" b="0"/>
            <wp:wrapSquare wrapText="bothSides"/>
            <wp:docPr id="7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l="36398" t="13683" r="40192" b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2647946" cy="29013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219FF6E" w14:textId="77777777" w:rsidR="00916100" w:rsidRDefault="00AD58EA">
      <w:pPr>
        <w:pStyle w:val="Textbody"/>
        <w:spacing w:after="142" w:line="240" w:lineRule="auto"/>
        <w:rPr>
          <w:rFonts w:ascii="Times New Roman" w:hAnsi="Times New Roman"/>
          <w:sz w:val="28"/>
          <w:szCs w:val="32"/>
          <w:lang w:val="ru-RU"/>
        </w:rPr>
      </w:pPr>
      <w:r>
        <w:rPr>
          <w:rFonts w:ascii="Times New Roman" w:hAnsi="Times New Roman"/>
          <w:sz w:val="28"/>
          <w:szCs w:val="32"/>
          <w:lang w:val="ru-RU"/>
        </w:rPr>
        <w:t xml:space="preserve">    </w:t>
      </w:r>
    </w:p>
    <w:p w14:paraId="1A68F881" w14:textId="77777777" w:rsidR="00916100" w:rsidRDefault="00916100">
      <w:pPr>
        <w:pStyle w:val="Textbody"/>
        <w:spacing w:after="142" w:line="240" w:lineRule="auto"/>
        <w:jc w:val="center"/>
        <w:rPr>
          <w:rFonts w:ascii="Times New Roman" w:hAnsi="Times New Roman"/>
          <w:sz w:val="28"/>
          <w:szCs w:val="32"/>
          <w:lang w:val="ru-RU"/>
        </w:rPr>
      </w:pPr>
    </w:p>
    <w:p w14:paraId="481222A9" w14:textId="77777777" w:rsidR="00916100" w:rsidRDefault="00916100">
      <w:pPr>
        <w:pStyle w:val="Textbody"/>
        <w:spacing w:after="142" w:line="240" w:lineRule="auto"/>
        <w:jc w:val="both"/>
        <w:rPr>
          <w:rFonts w:ascii="Times New Roman" w:hAnsi="Times New Roman"/>
          <w:sz w:val="28"/>
          <w:szCs w:val="32"/>
          <w:lang w:val="ru-RU"/>
        </w:rPr>
      </w:pPr>
    </w:p>
    <w:p w14:paraId="7AC89744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7C5FFECA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9BE8B9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6DFDCB3D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3C6AC385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66DB8F91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101FAE1B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2A670206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CC56D35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CFB599A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61A9507F" w14:textId="77777777" w:rsidR="00916100" w:rsidRDefault="00AD58EA"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74624" behindDoc="0" locked="0" layoutInCell="1" allowOverlap="1" wp14:anchorId="6A250AC9" wp14:editId="2A1BA6DA">
            <wp:simplePos x="0" y="0"/>
            <wp:positionH relativeFrom="column">
              <wp:posOffset>-3813</wp:posOffset>
            </wp:positionH>
            <wp:positionV relativeFrom="paragraph">
              <wp:posOffset>112398</wp:posOffset>
            </wp:positionV>
            <wp:extent cx="3362321" cy="1390016"/>
            <wp:effectExtent l="0" t="0" r="0" b="634"/>
            <wp:wrapSquare wrapText="bothSides"/>
            <wp:docPr id="8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l="21486" t="15109" r="57188" b="692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1" cy="13900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781F30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F5513AF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DE0E6A2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7FCA852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2D238F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15E03A25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56234BD2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2320A1D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35ED73D2" w14:textId="77777777" w:rsidR="00916100" w:rsidRDefault="00AD58EA">
      <w:r>
        <w:rPr>
          <w:noProof/>
          <w:lang w:eastAsia="ru-RU" w:bidi="ar-SA"/>
        </w:rPr>
        <w:drawing>
          <wp:anchor distT="0" distB="0" distL="114300" distR="114300" simplePos="0" relativeHeight="251684864" behindDoc="0" locked="0" layoutInCell="1" allowOverlap="1" wp14:anchorId="01DCBDE9" wp14:editId="0C6E366A">
            <wp:simplePos x="0" y="0"/>
            <wp:positionH relativeFrom="column">
              <wp:posOffset>-3813</wp:posOffset>
            </wp:positionH>
            <wp:positionV relativeFrom="paragraph">
              <wp:posOffset>10799</wp:posOffset>
            </wp:positionV>
            <wp:extent cx="2809878" cy="3254377"/>
            <wp:effectExtent l="0" t="0" r="9522" b="3173"/>
            <wp:wrapSquare wrapText="bothSides"/>
            <wp:docPr id="9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l="37199" t="13968" r="40513" b="401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8" cy="32543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811A66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0DEB67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7B0AACFF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639BB490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676ADC57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993E241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95B99A1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1A2169F1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0EE9FBB9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416AB263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354A5310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7F615125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5372EB75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7ABFBA72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2860AA8A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1F7B452E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</w:rPr>
      </w:pPr>
    </w:p>
    <w:p w14:paraId="5719AF68" w14:textId="77777777" w:rsidR="00916100" w:rsidRDefault="00AD58EA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реализации</w:t>
      </w:r>
    </w:p>
    <w:p w14:paraId="0F6AFD61" w14:textId="77777777" w:rsidR="00916100" w:rsidRDefault="00AD58EA">
      <w:pPr>
        <w:ind w:firstLine="567"/>
      </w:pPr>
      <w:r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PodschetForm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687287D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private void jComboBox2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  </w:t>
      </w:r>
    </w:p>
    <w:p w14:paraId="5A290A5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37F9282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zap = "";</w:t>
      </w:r>
    </w:p>
    <w:p w14:paraId="002487AE" w14:textId="77777777" w:rsidR="00916100" w:rsidRDefault="009161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75DAD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0858CED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pr = jComboBox2.getItemAt(jComboBox2.getSelectedIndex());</w:t>
      </w:r>
    </w:p>
    <w:p w14:paraId="5203A517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70E13BF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jSpinner1.setValue(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C6C2F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6332027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jSpinner2.setValue(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94E0A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zap = "Select Price_for_1_piece from Editions where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 + "'" + pr + "'";</w:t>
      </w:r>
    </w:p>
    <w:p w14:paraId="3A7A34B7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stmt.executeQuery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(zap);</w:t>
      </w:r>
    </w:p>
    <w:p w14:paraId="7D451B1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int price = 0;</w:t>
      </w:r>
    </w:p>
    <w:p w14:paraId="5F2DD7B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while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7CB9598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price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("Price_for_1_piece"));</w:t>
      </w:r>
    </w:p>
    <w:p w14:paraId="6DAC65E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CE7BC8" w14:textId="77777777" w:rsidR="00916100" w:rsidRDefault="009161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6F5CE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price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4CF5E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8321F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jTextField2.setText(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Integer.toString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70BA1821" w14:textId="77777777" w:rsidR="00916100" w:rsidRDefault="009161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3C945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 catch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</w:p>
    <w:p w14:paraId="6512914F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Logger.getLogger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podschetForm.class.getName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()).log(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Level.SEVERE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null, ex);</w:t>
      </w:r>
    </w:p>
    <w:p w14:paraId="145D722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FF0C53D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</w:t>
      </w:r>
    </w:p>
    <w:p w14:paraId="32CBA029" w14:textId="77777777" w:rsidR="00916100" w:rsidRPr="006E2A06" w:rsidRDefault="00AD58EA">
      <w:pPr>
        <w:ind w:firstLine="567"/>
        <w:rPr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Код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из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Potvergdenie2.java:</w:t>
      </w:r>
    </w:p>
    <w:p w14:paraId="48CC070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Admin.Au</w:t>
      </w:r>
      <w:r>
        <w:rPr>
          <w:rFonts w:ascii="Times New Roman" w:hAnsi="Times New Roman" w:cs="Times New Roman"/>
          <w:sz w:val="28"/>
          <w:szCs w:val="28"/>
          <w:lang w:val="en-US"/>
        </w:rPr>
        <w:t>thorization.id_rec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378CD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static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User.podschetForm.mes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22C50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static User.podschetForm.pr;</w:t>
      </w:r>
    </w:p>
    <w:p w14:paraId="4CEDB53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static User.podschetForm.st;</w:t>
      </w:r>
    </w:p>
    <w:p w14:paraId="564D3194" w14:textId="77777777" w:rsidR="00916100" w:rsidRDefault="0091610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A73E29D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class potvergdenie2 extends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.JFrame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AC997C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rs1;</w:t>
      </w:r>
    </w:p>
    <w:p w14:paraId="22D1432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rs2;</w:t>
      </w:r>
    </w:p>
    <w:p w14:paraId="5109108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rs3;</w:t>
      </w:r>
    </w:p>
    <w:p w14:paraId="63CC903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rs4;}</w:t>
      </w:r>
    </w:p>
    <w:p w14:paraId="39C67C0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private void jButton2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ActionPerformed(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java.awt.event.ActionEvent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evt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{                                         </w:t>
      </w:r>
    </w:p>
    <w:p w14:paraId="0E90184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zap1 = "";</w:t>
      </w:r>
    </w:p>
    <w:p w14:paraId="48FFC3B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zap2 = "";</w:t>
      </w:r>
    </w:p>
    <w:p w14:paraId="17051E1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zap3 = "";    </w:t>
      </w:r>
    </w:p>
    <w:p w14:paraId="3A60894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insertSt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="";</w:t>
      </w:r>
    </w:p>
    <w:p w14:paraId="247EA39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count="";</w:t>
      </w:r>
    </w:p>
    <w:p w14:paraId="2955851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id="";</w:t>
      </w:r>
    </w:p>
    <w:p w14:paraId="50DF523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260FA4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try{</w:t>
      </w:r>
      <w:proofErr w:type="gramEnd"/>
    </w:p>
    <w:p w14:paraId="7D6ED69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zap1 = "Select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CURDATE(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)";</w:t>
      </w:r>
    </w:p>
    <w:p w14:paraId="202AC29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(zap1);</w:t>
      </w:r>
    </w:p>
    <w:p w14:paraId="2378A23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rs1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stmt.executeQuery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(zap1);</w:t>
      </w:r>
    </w:p>
    <w:p w14:paraId="65F476D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="";</w:t>
      </w:r>
    </w:p>
    <w:p w14:paraId="6E7F116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while (rs1.next()) {</w:t>
      </w:r>
    </w:p>
    <w:p w14:paraId="1BCBA8B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(rs1.getString("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CURDATE(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)"));</w:t>
      </w:r>
    </w:p>
    <w:p w14:paraId="6F131C9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3D811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18EF38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zap2 = "Select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Editions where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 + "'" + pr + "'";</w:t>
      </w:r>
    </w:p>
    <w:p w14:paraId="342057A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(zap2);</w:t>
      </w:r>
    </w:p>
    <w:p w14:paraId="57CF9FE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rs2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</w:t>
      </w:r>
      <w:r>
        <w:rPr>
          <w:rFonts w:ascii="Times New Roman" w:hAnsi="Times New Roman" w:cs="Times New Roman"/>
          <w:sz w:val="28"/>
          <w:szCs w:val="28"/>
          <w:lang w:val="en-US"/>
        </w:rPr>
        <w:t>eQuery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(zap2);</w:t>
      </w:r>
    </w:p>
    <w:p w14:paraId="5336FD0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="";</w:t>
      </w:r>
    </w:p>
    <w:p w14:paraId="7F9686C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while (rs2.next()) {</w:t>
      </w:r>
    </w:p>
    <w:p w14:paraId="4CBE77AF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rs2.getString("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2024F5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DA988A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     </w:t>
      </w:r>
    </w:p>
    <w:p w14:paraId="1BEB56C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zap3 = "Select ADDDATE(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CURDATE(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) + 0" + ",Interval" + " "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" " + "Month) AS Q";</w:t>
      </w:r>
    </w:p>
    <w:p w14:paraId="2E6D562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(zap3);</w:t>
      </w:r>
    </w:p>
    <w:p w14:paraId="338FF18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rs3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stmt.executeQuery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(zap3);</w:t>
      </w:r>
    </w:p>
    <w:p w14:paraId="3431F1E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Period_Sub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="";</w:t>
      </w:r>
    </w:p>
    <w:p w14:paraId="7B1A22A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while (rs3.next()) {</w:t>
      </w:r>
    </w:p>
    <w:p w14:paraId="34B0448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Period_Sub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=(rs3.getString("Q"));</w:t>
      </w:r>
    </w:p>
    <w:p w14:paraId="69428DA4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Period_Sub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40C42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04B25534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87B6C7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id="Select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From subscribe";</w:t>
      </w:r>
    </w:p>
    <w:p w14:paraId="41FD7430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rs4=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stmt.executeQuery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(id);</w:t>
      </w:r>
    </w:p>
    <w:p w14:paraId="335F368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String id_rec1="";</w:t>
      </w:r>
    </w:p>
    <w:p w14:paraId="66BC5BE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while (rs4.next()) {</w:t>
      </w:r>
    </w:p>
    <w:p w14:paraId="631F360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id_rec1 = </w:t>
      </w:r>
      <w:r>
        <w:rPr>
          <w:rFonts w:ascii="Times New Roman" w:hAnsi="Times New Roman" w:cs="Times New Roman"/>
          <w:sz w:val="28"/>
          <w:szCs w:val="28"/>
          <w:lang w:val="en-US"/>
        </w:rPr>
        <w:t>rs4.getString("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)");</w:t>
      </w:r>
    </w:p>
    <w:p w14:paraId="3F6803A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(id_rec1);</w:t>
      </w:r>
    </w:p>
    <w:p w14:paraId="1461137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B3437A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if (null== id_rec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1){</w:t>
      </w:r>
      <w:proofErr w:type="gramEnd"/>
    </w:p>
    <w:p w14:paraId="4D48252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id_rec1="0";}</w:t>
      </w:r>
    </w:p>
    <w:p w14:paraId="63C67CE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int </w:t>
      </w:r>
      <w:r>
        <w:rPr>
          <w:rFonts w:ascii="Times New Roman" w:hAnsi="Times New Roman" w:cs="Times New Roman"/>
          <w:sz w:val="28"/>
          <w:szCs w:val="28"/>
          <w:lang w:val="en-US"/>
        </w:rPr>
        <w:t>id_rec2=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(id_rec1);</w:t>
      </w:r>
    </w:p>
    <w:p w14:paraId="50B33A3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id_rec2=id_rec2+1;</w:t>
      </w:r>
    </w:p>
    <w:p w14:paraId="06CCE03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Integer.toString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(id_rec2);</w:t>
      </w:r>
    </w:p>
    <w:p w14:paraId="7CC36DF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705E3C1F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="insert into Subscribe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sub,Name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_Edition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id_recipient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Period_sub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Cena)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values('"                    </w:t>
      </w:r>
    </w:p>
    <w:p w14:paraId="6A3575A8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+"','"    </w:t>
      </w:r>
    </w:p>
    <w:p w14:paraId="1FEFACBD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+pr+"','"</w:t>
      </w:r>
    </w:p>
    <w:p w14:paraId="48C2880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id_rec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+"','"</w:t>
      </w:r>
    </w:p>
    <w:p w14:paraId="69EA602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+"','"</w:t>
      </w:r>
    </w:p>
    <w:p w14:paraId="5F783EB7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+"','"</w:t>
      </w:r>
    </w:p>
    <w:p w14:paraId="230ADE4E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Period_Sub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+"','"</w:t>
      </w:r>
    </w:p>
    <w:p w14:paraId="72FF186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+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</w:p>
    <w:p w14:paraId="3F58C904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+"')";</w:t>
      </w:r>
    </w:p>
    <w:p w14:paraId="4C2479F1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E66E413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count="UPDATE Editions SET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+ 1 Where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Editions.Index_Ed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"+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quotate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Index_Ed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C48785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3E1187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(count);</w:t>
      </w:r>
    </w:p>
    <w:p w14:paraId="3F33330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2A3A2662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int done4=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stmt.executeUpdate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(count);</w:t>
      </w:r>
    </w:p>
    <w:p w14:paraId="13DF3AF9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int done=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stmt.executeUpdate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E60CDD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removeAll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588732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initComponents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B62BD5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this.dispose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DBC589B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D9FFE0F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catch(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e){</w:t>
      </w:r>
    </w:p>
    <w:p w14:paraId="5DE277C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this.dispose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(); </w:t>
      </w:r>
    </w:p>
    <w:p w14:paraId="541A6144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message.errorCON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1312423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}       </w:t>
      </w:r>
    </w:p>
    <w:p w14:paraId="3E835A5A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                 </w:t>
      </w:r>
    </w:p>
    <w:p w14:paraId="502DF9C6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quotate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String content){</w:t>
      </w:r>
    </w:p>
    <w:p w14:paraId="0ED3FAEC" w14:textId="77777777" w:rsidR="00916100" w:rsidRDefault="00AD58E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754DE8FA" w14:textId="77777777" w:rsidR="00916100" w:rsidRPr="006E2A06" w:rsidRDefault="00AD58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return</w:t>
      </w:r>
      <w:r w:rsidRPr="006E2A06">
        <w:rPr>
          <w:rFonts w:ascii="Times New Roman" w:hAnsi="Times New Roman" w:cs="Times New Roman"/>
          <w:sz w:val="28"/>
          <w:szCs w:val="28"/>
        </w:rPr>
        <w:t xml:space="preserve"> "'"+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6E2A06">
        <w:rPr>
          <w:rFonts w:ascii="Times New Roman" w:hAnsi="Times New Roman" w:cs="Times New Roman"/>
          <w:sz w:val="28"/>
          <w:szCs w:val="28"/>
        </w:rPr>
        <w:t>+"'";</w:t>
      </w:r>
    </w:p>
    <w:p w14:paraId="48EFB655" w14:textId="77777777" w:rsidR="00916100" w:rsidRPr="006E2A06" w:rsidRDefault="00AD58EA">
      <w:pPr>
        <w:rPr>
          <w:rFonts w:ascii="Times New Roman" w:hAnsi="Times New Roman" w:cs="Times New Roman"/>
          <w:sz w:val="28"/>
          <w:szCs w:val="28"/>
        </w:rPr>
      </w:pPr>
      <w:r w:rsidRPr="006E2A0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32A9EE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45ADDB23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39BCB916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18156600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07F6BBC9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1F8EC0D3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428817F9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7A0C8392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4D206941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6F72CE22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225AE14B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1381C64D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74A13975" w14:textId="77777777" w:rsidR="00916100" w:rsidRPr="006E2A06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68263443" w14:textId="77777777" w:rsidR="00916100" w:rsidRDefault="00AD58EA">
      <w:pPr>
        <w:jc w:val="center"/>
      </w:pPr>
      <w:r w:rsidRPr="006E2A06">
        <w:rPr>
          <w:rFonts w:ascii="Times New Roman" w:hAnsi="Times New Roman" w:cs="Times New Roman"/>
          <w:b/>
          <w:sz w:val="32"/>
          <w:szCs w:val="28"/>
        </w:rPr>
        <w:t>5</w:t>
      </w:r>
      <w:r>
        <w:rPr>
          <w:rFonts w:ascii="Times New Roman" w:hAnsi="Times New Roman" w:cs="Times New Roman"/>
          <w:b/>
          <w:sz w:val="32"/>
          <w:szCs w:val="28"/>
        </w:rPr>
        <w:t>.</w:t>
      </w:r>
      <w:r w:rsidRPr="006E2A06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>Тестирование информационной системы</w:t>
      </w:r>
    </w:p>
    <w:tbl>
      <w:tblPr>
        <w:tblW w:w="957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89"/>
        <w:gridCol w:w="3190"/>
        <w:gridCol w:w="3191"/>
      </w:tblGrid>
      <w:tr w:rsidR="00916100" w14:paraId="53A2D22D" w14:textId="77777777">
        <w:tblPrEx>
          <w:tblCellMar>
            <w:top w:w="0" w:type="dxa"/>
            <w:bottom w:w="0" w:type="dxa"/>
          </w:tblCellMar>
        </w:tblPrEx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FEACC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F62A3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07C87A" w14:textId="77777777" w:rsidR="00916100" w:rsidRDefault="00AD58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</w:tr>
      <w:tr w:rsidR="00916100" w14:paraId="5E6BDDA7" w14:textId="77777777">
        <w:tblPrEx>
          <w:tblCellMar>
            <w:top w:w="0" w:type="dxa"/>
            <w:bottom w:w="0" w:type="dxa"/>
          </w:tblCellMar>
        </w:tblPrEx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5EABB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ACE5D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BBC1A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100" w14:paraId="50138C94" w14:textId="77777777">
        <w:tblPrEx>
          <w:tblCellMar>
            <w:top w:w="0" w:type="dxa"/>
            <w:bottom w:w="0" w:type="dxa"/>
          </w:tblCellMar>
        </w:tblPrEx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32FF3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366C7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B08A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100" w14:paraId="4E7E6ADD" w14:textId="77777777">
        <w:tblPrEx>
          <w:tblCellMar>
            <w:top w:w="0" w:type="dxa"/>
            <w:bottom w:w="0" w:type="dxa"/>
          </w:tblCellMar>
        </w:tblPrEx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4D9B8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1140D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B1702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6100" w14:paraId="55FE8445" w14:textId="77777777">
        <w:tblPrEx>
          <w:tblCellMar>
            <w:top w:w="0" w:type="dxa"/>
            <w:bottom w:w="0" w:type="dxa"/>
          </w:tblCellMar>
        </w:tblPrEx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67088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7FFD9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F1DFE" w14:textId="77777777" w:rsidR="00916100" w:rsidRDefault="009161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0253398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9109B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3EE199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619BE0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5AC6E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4B97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DB412D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60315E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52AAB5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BA72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7CB3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3B2311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BD1E37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3CF20E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1EE74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AF000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5F0D1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439F9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0DA34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FC114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AEDAFB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13AA4B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78FAA8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34B8CD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A26C09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76DC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DA992B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3303D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26A393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5E03C9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C4177F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66F67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AC9D74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215F95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5C94F1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CADC22" w14:textId="77777777" w:rsidR="00916100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586BE47C" w14:textId="77777777" w:rsidR="00916100" w:rsidRDefault="00916100">
      <w:pPr>
        <w:rPr>
          <w:rFonts w:ascii="Times New Roman" w:hAnsi="Times New Roman" w:cs="Times New Roman"/>
          <w:sz w:val="28"/>
          <w:szCs w:val="28"/>
        </w:rPr>
      </w:pPr>
    </w:p>
    <w:p w14:paraId="3E29449C" w14:textId="77777777" w:rsidR="00916100" w:rsidRDefault="009161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39ED29" w14:textId="77777777" w:rsidR="00916100" w:rsidRDefault="00AD58E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6. Руководство пользователя</w:t>
      </w:r>
    </w:p>
    <w:p w14:paraId="594C2B97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A3116B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8409883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1279801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6FF43F7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9DF404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4B1029C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5BE045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5B89BF9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64485A9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DC874F1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E3B258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E1AAB8A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033B9A1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B652FEE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3EC7A28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21708F3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8BF49DC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D81793A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B148D19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E75C88D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79BCC93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F03E6E9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3BE6BBD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B37E523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6A5E4162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CFF4C5B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9210D49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74077545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D2ACA68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DA3D8D0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1C18605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83F3B38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4CCF9F2C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541A2DEE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B60E03A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1E86BF9A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2714911" w14:textId="77777777" w:rsidR="00916100" w:rsidRDefault="0091610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3F0CEE03" w14:textId="77777777" w:rsidR="00916100" w:rsidRDefault="00AD58E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7. Заключение</w:t>
      </w:r>
    </w:p>
    <w:p w14:paraId="6E13C4F3" w14:textId="77777777" w:rsidR="00916100" w:rsidRDefault="00AD58E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Итогом курсового проекта является рабочая </w:t>
      </w:r>
      <w:r>
        <w:rPr>
          <w:rFonts w:ascii="Times New Roman" w:hAnsi="Times New Roman" w:cs="Times New Roman"/>
          <w:sz w:val="28"/>
          <w:szCs w:val="28"/>
        </w:rPr>
        <w:t>информационная система «Печатное издание». Данная ИС позволяет более эффективно обслуживать клиентов и вести учёт подписок на издания.</w:t>
      </w:r>
    </w:p>
    <w:p w14:paraId="077792A5" w14:textId="77777777" w:rsidR="00916100" w:rsidRDefault="00AD58EA">
      <w:pPr>
        <w:pStyle w:val="Textbody"/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Проект выполнен в полном соответствии с заданием. В проекте разработана эксплуатационная документация, для подробного озн</w:t>
      </w:r>
      <w:r>
        <w:rPr>
          <w:rFonts w:ascii="Times New Roman" w:hAnsi="Times New Roman" w:cs="Times New Roman"/>
          <w:sz w:val="28"/>
          <w:szCs w:val="28"/>
          <w:lang w:val="ru-RU"/>
        </w:rPr>
        <w:t>акомления пользователей с работой в системе.</w:t>
      </w:r>
    </w:p>
    <w:p w14:paraId="11417ADE" w14:textId="77777777" w:rsidR="00916100" w:rsidRDefault="00AD58E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можно сделать вывод, что во время разработки были достигнуты все цели создания системы и, что её внедрение должно привести к повышению производительности и качества работы информационной системы «</w:t>
      </w:r>
      <w:r>
        <w:rPr>
          <w:rFonts w:ascii="Times New Roman" w:hAnsi="Times New Roman" w:cs="Times New Roman"/>
          <w:sz w:val="28"/>
          <w:szCs w:val="28"/>
        </w:rPr>
        <w:t>Печатное издание»</w:t>
      </w:r>
    </w:p>
    <w:p w14:paraId="18134F99" w14:textId="77777777" w:rsidR="00916100" w:rsidRDefault="00916100">
      <w:pPr>
        <w:ind w:firstLine="567"/>
        <w:rPr>
          <w:sz w:val="28"/>
          <w:szCs w:val="28"/>
        </w:rPr>
      </w:pPr>
    </w:p>
    <w:p w14:paraId="37E155DB" w14:textId="77777777" w:rsidR="00916100" w:rsidRDefault="00916100">
      <w:pPr>
        <w:ind w:firstLine="567"/>
        <w:rPr>
          <w:sz w:val="28"/>
          <w:szCs w:val="28"/>
        </w:rPr>
      </w:pPr>
    </w:p>
    <w:p w14:paraId="5AA79204" w14:textId="77777777" w:rsidR="00916100" w:rsidRDefault="00916100">
      <w:pPr>
        <w:ind w:firstLine="567"/>
        <w:rPr>
          <w:sz w:val="28"/>
          <w:szCs w:val="28"/>
        </w:rPr>
      </w:pPr>
    </w:p>
    <w:p w14:paraId="69998D06" w14:textId="77777777" w:rsidR="00916100" w:rsidRDefault="00916100">
      <w:pPr>
        <w:ind w:firstLine="567"/>
        <w:rPr>
          <w:sz w:val="28"/>
          <w:szCs w:val="28"/>
        </w:rPr>
      </w:pPr>
    </w:p>
    <w:p w14:paraId="42C41CC2" w14:textId="77777777" w:rsidR="00916100" w:rsidRDefault="00916100">
      <w:pPr>
        <w:ind w:firstLine="567"/>
        <w:rPr>
          <w:sz w:val="28"/>
          <w:szCs w:val="28"/>
        </w:rPr>
      </w:pPr>
    </w:p>
    <w:p w14:paraId="789028CC" w14:textId="77777777" w:rsidR="00916100" w:rsidRDefault="00916100">
      <w:pPr>
        <w:ind w:firstLine="567"/>
        <w:rPr>
          <w:sz w:val="28"/>
          <w:szCs w:val="28"/>
        </w:rPr>
      </w:pPr>
    </w:p>
    <w:p w14:paraId="4D7A10A5" w14:textId="77777777" w:rsidR="00916100" w:rsidRDefault="00916100">
      <w:pPr>
        <w:ind w:firstLine="567"/>
        <w:rPr>
          <w:sz w:val="28"/>
          <w:szCs w:val="28"/>
        </w:rPr>
        <w:sectPr w:rsidR="00916100">
          <w:headerReference w:type="default" r:id="rId20"/>
          <w:footerReference w:type="default" r:id="rId21"/>
          <w:pgSz w:w="11906" w:h="16838"/>
          <w:pgMar w:top="1134" w:right="851" w:bottom="1134" w:left="1701" w:header="709" w:footer="709" w:gutter="0"/>
          <w:pgNumType w:start="1"/>
          <w:cols w:space="720"/>
        </w:sectPr>
      </w:pPr>
    </w:p>
    <w:p w14:paraId="5EDD7191" w14:textId="77777777" w:rsidR="00916100" w:rsidRDefault="00AD58EA">
      <w:pPr>
        <w:ind w:firstLine="567"/>
        <w:jc w:val="center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87936" behindDoc="0" locked="0" layoutInCell="1" allowOverlap="1" wp14:anchorId="7B2A3EC6" wp14:editId="1EB72097">
            <wp:simplePos x="0" y="0"/>
            <wp:positionH relativeFrom="page">
              <wp:posOffset>740407</wp:posOffset>
            </wp:positionH>
            <wp:positionV relativeFrom="paragraph">
              <wp:posOffset>288922</wp:posOffset>
            </wp:positionV>
            <wp:extent cx="9679938" cy="5186047"/>
            <wp:effectExtent l="0" t="0" r="0" b="0"/>
            <wp:wrapSquare wrapText="bothSides"/>
            <wp:docPr id="1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l="13789" t="11688" r="5078" b="6499"/>
                    <a:stretch>
                      <a:fillRect/>
                    </a:stretch>
                  </pic:blipFill>
                  <pic:spPr>
                    <a:xfrm>
                      <a:off x="0" y="0"/>
                      <a:ext cx="9679938" cy="51860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Приложение</w:t>
      </w:r>
    </w:p>
    <w:p w14:paraId="705AA988" w14:textId="77777777" w:rsidR="00916100" w:rsidRDefault="00AD58EA">
      <w:pPr>
        <w:rPr>
          <w:rFonts w:ascii="Times New Roman" w:hAnsi="Times New Roman" w:cs="Times New Roman"/>
          <w:sz w:val="28"/>
          <w:szCs w:val="28"/>
        </w:rPr>
        <w:sectPr w:rsidR="00916100">
          <w:headerReference w:type="default" r:id="rId23"/>
          <w:footerReference w:type="default" r:id="rId24"/>
          <w:pgSz w:w="16838" w:h="11906" w:orient="landscape"/>
          <w:pgMar w:top="851" w:right="1134" w:bottom="1701" w:left="1134" w:header="709" w:footer="709" w:gutter="0"/>
          <w:pgNumType w:start="20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>Рис.3. Диаграмма классов</w:t>
      </w:r>
    </w:p>
    <w:p w14:paraId="6126A8C9" w14:textId="77777777" w:rsidR="00916100" w:rsidRDefault="0091610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32613E4" w14:textId="77777777" w:rsidR="00916100" w:rsidRDefault="0091610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sectPr w:rsidR="00916100">
      <w:headerReference w:type="default" r:id="rId25"/>
      <w:footerReference w:type="default" r:id="rId26"/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2F896" w14:textId="77777777" w:rsidR="00AD58EA" w:rsidRDefault="00AD58EA">
      <w:r>
        <w:separator/>
      </w:r>
    </w:p>
  </w:endnote>
  <w:endnote w:type="continuationSeparator" w:id="0">
    <w:p w14:paraId="4F296F56" w14:textId="77777777" w:rsidR="00AD58EA" w:rsidRDefault="00AD5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hit Hindi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CB66B" w14:textId="77777777" w:rsidR="000F4682" w:rsidRDefault="00AD58E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A2274" w14:textId="77777777" w:rsidR="000F4682" w:rsidRDefault="00AD58EA">
    <w:pPr>
      <w:pStyle w:val="af0"/>
      <w:jc w:val="right"/>
    </w:pPr>
    <w:r>
      <w:fldChar w:fldCharType="begin"/>
    </w:r>
    <w:r>
      <w:instrText xml:space="preserve"> PAGE </w:instrText>
    </w:r>
    <w:r>
      <w:fldChar w:fldCharType="separate"/>
    </w:r>
    <w:r>
      <w:t>5</w:t>
    </w:r>
    <w:r>
      <w:fldChar w:fldCharType="end"/>
    </w:r>
  </w:p>
  <w:p w14:paraId="2688ADCF" w14:textId="77777777" w:rsidR="000F4682" w:rsidRDefault="00AD58EA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44F6" w14:textId="77777777" w:rsidR="000F4682" w:rsidRDefault="00AD58EA">
    <w:pPr>
      <w:pStyle w:val="af0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  <w:p w14:paraId="72943E9F" w14:textId="77777777" w:rsidR="000F4682" w:rsidRDefault="00AD58EA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4014E" w14:textId="77777777" w:rsidR="000F4682" w:rsidRDefault="00AD58EA">
    <w:pPr>
      <w:pStyle w:val="af0"/>
      <w:jc w:val="center"/>
    </w:pPr>
  </w:p>
  <w:p w14:paraId="0022EFF2" w14:textId="77777777" w:rsidR="000F4682" w:rsidRDefault="00AD58E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34CEB" w14:textId="77777777" w:rsidR="00AD58EA" w:rsidRDefault="00AD58EA">
      <w:r>
        <w:rPr>
          <w:color w:val="000000"/>
        </w:rPr>
        <w:separator/>
      </w:r>
    </w:p>
  </w:footnote>
  <w:footnote w:type="continuationSeparator" w:id="0">
    <w:p w14:paraId="465BE586" w14:textId="77777777" w:rsidR="00AD58EA" w:rsidRDefault="00AD5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7F102" w14:textId="77777777" w:rsidR="000F4682" w:rsidRDefault="00AD58EA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0826A" w14:textId="77777777" w:rsidR="000F4682" w:rsidRDefault="00AD58EA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9272E" w14:textId="77777777" w:rsidR="000F4682" w:rsidRDefault="00AD58EA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5BD9F" w14:textId="77777777" w:rsidR="000F4682" w:rsidRDefault="00AD58EA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21B43"/>
    <w:multiLevelType w:val="multilevel"/>
    <w:tmpl w:val="2BD4C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44165"/>
    <w:multiLevelType w:val="multilevel"/>
    <w:tmpl w:val="0252801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3B2A00F1"/>
    <w:multiLevelType w:val="multilevel"/>
    <w:tmpl w:val="B08A3986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57453000"/>
    <w:multiLevelType w:val="multilevel"/>
    <w:tmpl w:val="5112828E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5DCC1EFA"/>
    <w:multiLevelType w:val="multilevel"/>
    <w:tmpl w:val="025864A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75576793"/>
    <w:multiLevelType w:val="multilevel"/>
    <w:tmpl w:val="9D5EB5B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78C03BFA"/>
    <w:multiLevelType w:val="multilevel"/>
    <w:tmpl w:val="44A0176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7BF246E9"/>
    <w:multiLevelType w:val="multilevel"/>
    <w:tmpl w:val="52864624"/>
    <w:lvl w:ilvl="0">
      <w:start w:val="1"/>
      <w:numFmt w:val="decimal"/>
      <w:lvlText w:val="%1)"/>
      <w:lvlJc w:val="left"/>
      <w:pPr>
        <w:ind w:left="1080" w:hanging="360"/>
      </w:pPr>
      <w:rPr>
        <w:rFonts w:cs="Times New Roman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16100"/>
    <w:rsid w:val="006E2A06"/>
    <w:rsid w:val="00916100"/>
    <w:rsid w:val="00AD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07ADB"/>
  <w15:docId w15:val="{21F93A12-563E-4312-97C6-3D8660B32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styleId="1">
    <w:name w:val="heading 1"/>
    <w:basedOn w:val="a"/>
    <w:next w:val="a"/>
    <w:uiPriority w:val="9"/>
    <w:qFormat/>
    <w:pPr>
      <w:keepNext/>
      <w:ind w:left="-57" w:right="-57"/>
      <w:jc w:val="center"/>
      <w:outlineLvl w:val="0"/>
    </w:pPr>
    <w:rPr>
      <w:rFonts w:cs="Arial"/>
      <w:b/>
      <w:sz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outlineLvl w:val="1"/>
    </w:pPr>
    <w:rPr>
      <w:rFonts w:eastAsia="Calibri" w:cs="Cambria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jc w:val="center"/>
      <w:outlineLvl w:val="3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rPr>
      <w:rFonts w:cs="Arial"/>
      <w:b/>
      <w:sz w:val="22"/>
    </w:rPr>
  </w:style>
  <w:style w:type="character" w:customStyle="1" w:styleId="20">
    <w:name w:val="Заголовок 2 Знак"/>
    <w:basedOn w:val="a0"/>
    <w:rPr>
      <w:rFonts w:eastAsia="Calibri" w:cs="Cambria"/>
      <w:sz w:val="24"/>
    </w:rPr>
  </w:style>
  <w:style w:type="character" w:customStyle="1" w:styleId="30">
    <w:name w:val="Заголовок 3 Знак"/>
    <w:rPr>
      <w:rFonts w:ascii="Cambria" w:hAnsi="Cambria"/>
      <w:b/>
      <w:bCs/>
      <w:sz w:val="26"/>
      <w:szCs w:val="26"/>
    </w:rPr>
  </w:style>
  <w:style w:type="character" w:customStyle="1" w:styleId="40">
    <w:name w:val="Заголовок 4 Знак"/>
    <w:basedOn w:val="a0"/>
    <w:rPr>
      <w:b/>
      <w:sz w:val="22"/>
    </w:rPr>
  </w:style>
  <w:style w:type="paragraph" w:styleId="a3">
    <w:name w:val="caption"/>
    <w:basedOn w:val="a"/>
    <w:rPr>
      <w:rFonts w:cs="Lohit Hindi"/>
      <w:b/>
      <w:bCs/>
    </w:rPr>
  </w:style>
  <w:style w:type="paragraph" w:styleId="a4">
    <w:name w:val="Subtitle"/>
    <w:basedOn w:val="a"/>
    <w:next w:val="a5"/>
    <w:uiPriority w:val="11"/>
    <w:qFormat/>
    <w:pPr>
      <w:spacing w:after="60"/>
      <w:jc w:val="center"/>
      <w:outlineLvl w:val="1"/>
    </w:pPr>
    <w:rPr>
      <w:rFonts w:ascii="Cambria" w:eastAsia="Times New Roman" w:hAnsi="Cambria" w:cs="Times New Roman"/>
    </w:rPr>
  </w:style>
  <w:style w:type="character" w:customStyle="1" w:styleId="a6">
    <w:name w:val="Подзаголовок Знак"/>
    <w:basedOn w:val="a0"/>
    <w:rPr>
      <w:rFonts w:ascii="Cambria" w:eastAsia="Times New Roman" w:hAnsi="Cambria" w:cs="Times New Roman"/>
      <w:sz w:val="24"/>
      <w:szCs w:val="24"/>
    </w:rPr>
  </w:style>
  <w:style w:type="paragraph" w:styleId="a5">
    <w:name w:val="Body Text"/>
    <w:basedOn w:val="a"/>
    <w:pPr>
      <w:spacing w:after="120"/>
    </w:pPr>
  </w:style>
  <w:style w:type="character" w:customStyle="1" w:styleId="a7">
    <w:name w:val="Основной текст Знак"/>
    <w:basedOn w:val="a0"/>
  </w:style>
  <w:style w:type="character" w:styleId="a8">
    <w:name w:val="Strong"/>
    <w:rPr>
      <w:b/>
      <w:bCs/>
    </w:rPr>
  </w:style>
  <w:style w:type="paragraph" w:styleId="a9">
    <w:name w:val="List Paragraph"/>
    <w:basedOn w:val="a"/>
    <w:pPr>
      <w:spacing w:after="160" w:line="256" w:lineRule="auto"/>
      <w:ind w:left="720"/>
    </w:pPr>
    <w:rPr>
      <w:rFonts w:ascii="Calibri" w:eastAsia="Calibri" w:hAnsi="Calibri"/>
      <w:sz w:val="22"/>
      <w:szCs w:val="22"/>
    </w:rPr>
  </w:style>
  <w:style w:type="paragraph" w:styleId="aa">
    <w:name w:val="TOC Heading"/>
    <w:basedOn w:val="1"/>
    <w:next w:val="a"/>
    <w:pPr>
      <w:keepLines/>
      <w:spacing w:before="240" w:line="256" w:lineRule="auto"/>
      <w:ind w:left="0" w:right="0"/>
      <w:jc w:val="left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customStyle="1" w:styleId="ab">
    <w:name w:val="Содержимое таблицы"/>
    <w:basedOn w:val="a"/>
    <w:pPr>
      <w:suppressLineNumbers/>
    </w:pPr>
  </w:style>
  <w:style w:type="character" w:styleId="ac">
    <w:name w:val="Hyperlink"/>
    <w:basedOn w:val="a0"/>
    <w:rPr>
      <w:color w:val="0000FF"/>
      <w:u w:val="single"/>
    </w:rPr>
  </w:style>
  <w:style w:type="paragraph" w:customStyle="1" w:styleId="ad">
    <w:name w:val="Обычный (веб)"/>
    <w:basedOn w:val="a"/>
    <w:pPr>
      <w:widowControl/>
      <w:spacing w:before="100" w:after="100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Standard">
    <w:name w:val="Standard"/>
    <w:pPr>
      <w:suppressAutoHyphens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e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Верхний колонтитул Знак"/>
    <w:basedOn w:val="a0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  <w:style w:type="paragraph" w:styleId="af0">
    <w:name w:val="foot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1">
    <w:name w:val="Нижний колонтитул Знак"/>
    <w:basedOn w:val="a0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odle.nntc.nnov.ru/course/view.php?id=1049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moodle.nntc.nnov.ru/course/view.php?id=1049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2735</Words>
  <Characters>15592</Characters>
  <Application>Microsoft Office Word</Application>
  <DocSecurity>0</DocSecurity>
  <Lines>129</Lines>
  <Paragraphs>36</Paragraphs>
  <ScaleCrop>false</ScaleCrop>
  <Company/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Игорь Краличев</cp:lastModifiedBy>
  <cp:revision>2</cp:revision>
  <dcterms:created xsi:type="dcterms:W3CDTF">2024-11-20T12:11:00Z</dcterms:created>
  <dcterms:modified xsi:type="dcterms:W3CDTF">2024-11-20T12:11:00Z</dcterms:modified>
</cp:coreProperties>
</file>